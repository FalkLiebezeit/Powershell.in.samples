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F352E" w14:textId="5E8298DB" w:rsidR="00DF31BF" w:rsidRDefault="00DF31BF" w:rsidP="00DF31BF">
      <w:r>
        <w:t xml:space="preserve">Vorname: </w:t>
      </w:r>
      <w:sdt>
        <w:sdtPr>
          <w:alias w:val="Vorname"/>
          <w:tag w:val="Vorname"/>
          <w:id w:val="1370500808"/>
          <w:placeholder>
            <w:docPart w:val="C552CB62AB294157BE79F81D02656C64"/>
          </w:placeholder>
          <w:text/>
        </w:sdtPr>
        <w:sdtEndPr/>
        <w:sdtContent>
          <w:r w:rsidR="001C60A9">
            <w:t>Jens</w:t>
          </w:r>
        </w:sdtContent>
      </w:sdt>
    </w:p>
    <w:p w14:paraId="74D82AEE" w14:textId="4D25ACC1" w:rsidR="00917DB1" w:rsidRDefault="00DF31BF" w:rsidP="00DF31BF">
      <w:r>
        <w:t>Nachname:</w:t>
      </w:r>
      <w:sdt>
        <w:sdtPr>
          <w:alias w:val="Nachname"/>
          <w:tag w:val="Nachname"/>
          <w:id w:val="-549849422"/>
          <w:placeholder>
            <w:docPart w:val="755445D669504B58B411EB22634F210E"/>
          </w:placeholder>
          <w:text/>
        </w:sdtPr>
        <w:sdtEndPr/>
        <w:sdtContent>
          <w:r w:rsidR="001C60A9">
            <w:t>Peter</w:t>
          </w:r>
        </w:sdtContent>
      </w:sdt>
    </w:p>
    <w:sectPr w:rsidR="00917DB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0A9"/>
    <w:rsid w:val="001C60A9"/>
    <w:rsid w:val="00285859"/>
    <w:rsid w:val="00342E71"/>
    <w:rsid w:val="007B04F1"/>
    <w:rsid w:val="00917DB1"/>
    <w:rsid w:val="00B71C7D"/>
    <w:rsid w:val="00BF5A49"/>
    <w:rsid w:val="00DF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3D0C1"/>
  <w15:chartTrackingRefBased/>
  <w15:docId w15:val="{5E27A0CE-67CD-4156-8B01-629254220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3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3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3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3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3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31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31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31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31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31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31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F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F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31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31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31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3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31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31BF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DF31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lk\source\repos\Powershell.in.samples\Beumer\Us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52CB62AB294157BE79F81D02656C6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431237B-58D0-449E-9D28-91C7F7D55994}"/>
      </w:docPartPr>
      <w:docPartBody>
        <w:p w:rsidR="00077CF6" w:rsidRDefault="00077CF6">
          <w:pPr>
            <w:pStyle w:val="C552CB62AB294157BE79F81D02656C64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755445D669504B58B411EB22634F210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16F276B-DCE5-4A4F-B8F3-67457DED8951}"/>
      </w:docPartPr>
      <w:docPartBody>
        <w:p w:rsidR="00077CF6" w:rsidRDefault="00077CF6">
          <w:pPr>
            <w:pStyle w:val="755445D669504B58B411EB22634F210E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CF6"/>
    <w:rsid w:val="00077CF6"/>
    <w:rsid w:val="0034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paragraph" w:customStyle="1" w:styleId="C552CB62AB294157BE79F81D02656C64">
    <w:name w:val="C552CB62AB294157BE79F81D02656C64"/>
  </w:style>
  <w:style w:type="paragraph" w:customStyle="1" w:styleId="755445D669504B58B411EB22634F210E">
    <w:name w:val="755445D669504B58B411EB22634F21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User.dotx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Falk</dc:creator>
  <cp:keywords/>
  <dc:description/>
  <cp:lastModifiedBy>Falk Liebezeit</cp:lastModifiedBy>
  <cp:revision>1</cp:revision>
  <dcterms:created xsi:type="dcterms:W3CDTF">2026-02-07T13:07:00Z</dcterms:created>
  <dcterms:modified xsi:type="dcterms:W3CDTF">2026-02-07T13:07:00Z</dcterms:modified>
</cp:coreProperties>
</file>