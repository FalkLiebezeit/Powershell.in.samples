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48B7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37657" w14:textId="2F0C5816" w:rsidR="0030016A" w:rsidRPr="002E2E63" w:rsidRDefault="00E163CE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Vorname"/>
          <w:tag w:val="Vorname"/>
          <w:id w:val="1370500808"/>
          <w:placeholder>
            <w:docPart w:val="5CBE1B19396E4E97A9FC4856577B5855"/>
          </w:placeholder>
          <w:text/>
        </w:sdtPr>
        <w:sdtEndPr/>
        <w:sdtContent>
          <w:r w:rsidR="00F0082C">
            <w:rPr>
              <w:rFonts w:ascii="Calibri" w:hAnsi="Calibri" w:cs="Calibri"/>
              <w:b/>
              <w:bCs/>
              <w:sz w:val="48"/>
              <w:szCs w:val="48"/>
            </w:rPr>
            <w:t>Marco</w:t>
          </w:r>
        </w:sdtContent>
      </w:sdt>
    </w:p>
    <w:p w14:paraId="08CFA3A0" w14:textId="277824F4" w:rsidR="0030016A" w:rsidRPr="002E2E63" w:rsidRDefault="00E163CE" w:rsidP="00DF31BF">
      <w:pPr>
        <w:rPr>
          <w:rFonts w:ascii="Calibri" w:hAnsi="Calibri" w:cs="Calibri"/>
          <w:b/>
          <w:bCs/>
          <w:sz w:val="48"/>
          <w:szCs w:val="48"/>
        </w:rPr>
      </w:pPr>
      <w:sdt>
        <w:sdtPr>
          <w:rPr>
            <w:rFonts w:ascii="Calibri" w:hAnsi="Calibri" w:cs="Calibri"/>
            <w:b/>
            <w:bCs/>
            <w:sz w:val="48"/>
            <w:szCs w:val="48"/>
          </w:rPr>
          <w:alias w:val="Nachname"/>
          <w:tag w:val="Nachname"/>
          <w:id w:val="-549849422"/>
          <w:placeholder>
            <w:docPart w:val="2E322C24D92146EDB3B4CED4B13B3FD6"/>
          </w:placeholder>
          <w:text/>
        </w:sdtPr>
        <w:sdtEndPr/>
        <w:sdtContent>
          <w:r w:rsidR="00F0082C">
            <w:rPr>
              <w:rFonts w:ascii="Calibri" w:hAnsi="Calibri" w:cs="Calibri"/>
              <w:b/>
              <w:bCs/>
              <w:sz w:val="48"/>
              <w:szCs w:val="48"/>
            </w:rPr>
            <w:t>Moritz</w:t>
          </w:r>
        </w:sdtContent>
      </w:sdt>
    </w:p>
    <w:p w14:paraId="20C4F78F" w14:textId="77777777" w:rsidR="0035001F" w:rsidRPr="002E2E63" w:rsidRDefault="0035001F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3F59F8E6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Username:</w:t>
      </w:r>
    </w:p>
    <w:p w14:paraId="79AE621F" w14:textId="5513443D" w:rsidR="0030016A" w:rsidRPr="002E2E63" w:rsidRDefault="00E163CE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Username"/>
          <w:tag w:val="Username"/>
          <w:id w:val="1949426928"/>
          <w:placeholder>
            <w:docPart w:val="4AD1A210EB2340369F81603384FB6A57"/>
          </w:placeholder>
          <w:text/>
        </w:sdtPr>
        <w:sdtEndPr/>
        <w:sdtContent>
          <w:r w:rsidR="00F0082C">
            <w:rPr>
              <w:rFonts w:ascii="Calibri" w:hAnsi="Calibri" w:cs="Calibri"/>
              <w:b/>
              <w:bCs/>
              <w:sz w:val="72"/>
              <w:szCs w:val="72"/>
            </w:rPr>
            <w:t>MMoritz</w:t>
          </w:r>
        </w:sdtContent>
      </w:sdt>
    </w:p>
    <w:p w14:paraId="31F745E9" w14:textId="77777777" w:rsidR="00E7242E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</w:p>
    <w:p w14:paraId="7641BEDA" w14:textId="77777777" w:rsidR="002E2E63" w:rsidRPr="002E2E63" w:rsidRDefault="00E7242E" w:rsidP="00DF31BF">
      <w:pPr>
        <w:rPr>
          <w:rFonts w:ascii="Calibri" w:hAnsi="Calibri" w:cs="Calibri"/>
          <w:b/>
          <w:bCs/>
          <w:sz w:val="72"/>
          <w:szCs w:val="72"/>
        </w:rPr>
      </w:pPr>
      <w:r w:rsidRPr="002E2E63">
        <w:rPr>
          <w:rFonts w:ascii="Calibri" w:hAnsi="Calibri" w:cs="Calibri"/>
          <w:b/>
          <w:bCs/>
          <w:sz w:val="72"/>
          <w:szCs w:val="72"/>
        </w:rPr>
        <w:t>Passwort:</w:t>
      </w:r>
    </w:p>
    <w:p w14:paraId="5343AEC6" w14:textId="1B10A3F5" w:rsidR="00E7242E" w:rsidRPr="002E2E63" w:rsidRDefault="00E163CE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Passwort"/>
          <w:tag w:val="Passwort"/>
          <w:id w:val="1228345543"/>
          <w:placeholder>
            <w:docPart w:val="4AD1A210EB2340369F81603384FB6A57"/>
          </w:placeholder>
          <w:text/>
        </w:sdtPr>
        <w:sdtEndPr/>
        <w:sdtContent>
          <w:r w:rsidR="00F0082C">
            <w:rPr>
              <w:rFonts w:ascii="Calibri" w:hAnsi="Calibri" w:cs="Calibri"/>
              <w:b/>
              <w:bCs/>
              <w:sz w:val="72"/>
              <w:szCs w:val="72"/>
            </w:rPr>
            <w:t>-?gDNUT811</w:t>
          </w:r>
        </w:sdtContent>
      </w:sdt>
    </w:p>
    <w:sectPr w:rsidR="00E7242E" w:rsidRPr="002E2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7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2C"/>
    <w:rsid w:val="001831A4"/>
    <w:rsid w:val="002445D3"/>
    <w:rsid w:val="00285859"/>
    <w:rsid w:val="002E2E63"/>
    <w:rsid w:val="0030016A"/>
    <w:rsid w:val="0035001F"/>
    <w:rsid w:val="00443578"/>
    <w:rsid w:val="0049082E"/>
    <w:rsid w:val="004B47D5"/>
    <w:rsid w:val="006C42BB"/>
    <w:rsid w:val="007B04F1"/>
    <w:rsid w:val="00917DB1"/>
    <w:rsid w:val="009C4D4A"/>
    <w:rsid w:val="00AF5029"/>
    <w:rsid w:val="00B71C7D"/>
    <w:rsid w:val="00BA68D4"/>
    <w:rsid w:val="00BF5A49"/>
    <w:rsid w:val="00D87C80"/>
    <w:rsid w:val="00D94214"/>
    <w:rsid w:val="00DF31BF"/>
    <w:rsid w:val="00E7242E"/>
    <w:rsid w:val="00EA6B6E"/>
    <w:rsid w:val="00F0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ABB21"/>
  <w15:chartTrackingRefBased/>
  <w15:docId w15:val="{AAA46A07-0497-4A0C-81B3-B9B30FE9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BE1B19396E4E97A9FC4856577B58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8D501C-D99D-4F0D-A4E3-1DFBC1375BCE}"/>
      </w:docPartPr>
      <w:docPartBody>
        <w:p w:rsidR="006F3744" w:rsidRDefault="006F3744">
          <w:pPr>
            <w:pStyle w:val="5CBE1B19396E4E97A9FC4856577B5855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E322C24D92146EDB3B4CED4B13B3F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494023-F943-498D-9388-34715E22C724}"/>
      </w:docPartPr>
      <w:docPartBody>
        <w:p w:rsidR="006F3744" w:rsidRDefault="006F3744">
          <w:pPr>
            <w:pStyle w:val="2E322C24D92146EDB3B4CED4B13B3FD6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AD1A210EB2340369F81603384FB6A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B66C1B-60BC-4F68-B08A-F2B9D0AAD2DC}"/>
      </w:docPartPr>
      <w:docPartBody>
        <w:p w:rsidR="006F3744" w:rsidRDefault="006F3744">
          <w:pPr>
            <w:pStyle w:val="4AD1A210EB2340369F81603384FB6A57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44"/>
    <w:rsid w:val="004B47D5"/>
    <w:rsid w:val="006F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5CBE1B19396E4E97A9FC4856577B5855">
    <w:name w:val="5CBE1B19396E4E97A9FC4856577B5855"/>
  </w:style>
  <w:style w:type="paragraph" w:customStyle="1" w:styleId="2E322C24D92146EDB3B4CED4B13B3FD6">
    <w:name w:val="2E322C24D92146EDB3B4CED4B13B3FD6"/>
  </w:style>
  <w:style w:type="paragraph" w:customStyle="1" w:styleId="4AD1A210EB2340369F81603384FB6A57">
    <w:name w:val="4AD1A210EB2340369F81603384FB6A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8</Words>
  <Characters>56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2026-03-06T06:06:00Z</dcterms:created>
  <dcterms:modified xsi:type="dcterms:W3CDTF">2026-03-06T06:06:00Z</dcterms:modified>
</cp:coreProperties>
</file>