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1FBD" w14:textId="77777777" w:rsidR="002445D3" w:rsidRDefault="002445D3" w:rsidP="00DF31BF">
      <w:pPr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BDD504" wp14:editId="63B39ED6">
            <wp:simplePos x="0" y="0"/>
            <wp:positionH relativeFrom="column">
              <wp:posOffset>4826000</wp:posOffset>
            </wp:positionH>
            <wp:positionV relativeFrom="paragraph">
              <wp:posOffset>0</wp:posOffset>
            </wp:positionV>
            <wp:extent cx="1717560" cy="1149480"/>
            <wp:effectExtent l="0" t="0" r="0" b="0"/>
            <wp:wrapSquare wrapText="bothSides"/>
            <wp:docPr id="1797034382" name="Bild1" descr="Ein Bild, das Grafiken, Schrift, Logo, Kreis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4382" name="Bild1" descr="Ein Bild, das Grafiken, Schrift, Logo, Kreis enthält.&#10;&#10;KI-generierte Inhalte können fehlerhaft sein.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7560" cy="114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55E7E" w14:textId="4E072639" w:rsidR="0030016A" w:rsidRPr="002E2E63" w:rsidRDefault="00892ABF" w:rsidP="00DF31BF">
      <w:pPr>
        <w:rPr>
          <w:rFonts w:ascii="Calibri" w:hAnsi="Calibri" w:cs="Calibri"/>
          <w:b/>
          <w:bCs/>
          <w:sz w:val="48"/>
          <w:szCs w:val="48"/>
        </w:rPr>
      </w:pPr>
      <w:sdt>
        <w:sdtPr>
          <w:rPr>
            <w:rFonts w:ascii="Calibri" w:hAnsi="Calibri" w:cs="Calibri"/>
            <w:b/>
            <w:bCs/>
            <w:sz w:val="48"/>
            <w:szCs w:val="48"/>
          </w:rPr>
          <w:alias w:val="Vorname"/>
          <w:tag w:val="Vorname"/>
          <w:id w:val="1370500808"/>
          <w:placeholder>
            <w:docPart w:val="95E2AA99DB92469BBCFAED669D02BA4A"/>
          </w:placeholder>
          <w:text/>
        </w:sdtPr>
        <w:sdtEndPr/>
        <w:sdtContent>
          <w:r w:rsidR="00A96168">
            <w:rPr>
              <w:rFonts w:ascii="Calibri" w:hAnsi="Calibri" w:cs="Calibri"/>
              <w:b/>
              <w:bCs/>
              <w:sz w:val="48"/>
              <w:szCs w:val="48"/>
            </w:rPr>
            <w:t>Shafiqullah</w:t>
          </w:r>
        </w:sdtContent>
      </w:sdt>
    </w:p>
    <w:p w14:paraId="4E36D087" w14:textId="0765CAE1" w:rsidR="0030016A" w:rsidRPr="002E2E63" w:rsidRDefault="00892ABF" w:rsidP="00DF31BF">
      <w:pPr>
        <w:rPr>
          <w:rFonts w:ascii="Calibri" w:hAnsi="Calibri" w:cs="Calibri"/>
          <w:b/>
          <w:bCs/>
          <w:sz w:val="48"/>
          <w:szCs w:val="48"/>
        </w:rPr>
      </w:pPr>
      <w:sdt>
        <w:sdtPr>
          <w:rPr>
            <w:rFonts w:ascii="Calibri" w:hAnsi="Calibri" w:cs="Calibri"/>
            <w:b/>
            <w:bCs/>
            <w:sz w:val="48"/>
            <w:szCs w:val="48"/>
          </w:rPr>
          <w:alias w:val="Nachname"/>
          <w:tag w:val="Nachname"/>
          <w:id w:val="-549849422"/>
          <w:placeholder>
            <w:docPart w:val="92BA076F348D4DA69CC3F135321FDE99"/>
          </w:placeholder>
          <w:text/>
        </w:sdtPr>
        <w:sdtEndPr/>
        <w:sdtContent>
          <w:r w:rsidR="00A96168">
            <w:rPr>
              <w:rFonts w:ascii="Calibri" w:hAnsi="Calibri" w:cs="Calibri"/>
              <w:b/>
              <w:bCs/>
              <w:sz w:val="48"/>
              <w:szCs w:val="48"/>
            </w:rPr>
            <w:t>Aryan</w:t>
          </w:r>
        </w:sdtContent>
      </w:sdt>
    </w:p>
    <w:p w14:paraId="27EAB332" w14:textId="77777777" w:rsidR="0035001F" w:rsidRPr="002E2E63" w:rsidRDefault="0035001F" w:rsidP="00DF31BF">
      <w:pPr>
        <w:rPr>
          <w:rFonts w:ascii="Calibri" w:hAnsi="Calibri" w:cs="Calibri"/>
          <w:b/>
          <w:bCs/>
          <w:sz w:val="72"/>
          <w:szCs w:val="72"/>
        </w:rPr>
      </w:pPr>
    </w:p>
    <w:p w14:paraId="71E94B12" w14:textId="77777777" w:rsidR="002E2E63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  <w:r w:rsidRPr="002E2E63">
        <w:rPr>
          <w:rFonts w:ascii="Calibri" w:hAnsi="Calibri" w:cs="Calibri"/>
          <w:b/>
          <w:bCs/>
          <w:sz w:val="72"/>
          <w:szCs w:val="72"/>
        </w:rPr>
        <w:t>Username:</w:t>
      </w:r>
    </w:p>
    <w:p w14:paraId="1DF1DD70" w14:textId="15C8FBEC" w:rsidR="0030016A" w:rsidRPr="002E2E63" w:rsidRDefault="00892ABF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Username"/>
          <w:tag w:val="Username"/>
          <w:id w:val="1949426928"/>
          <w:placeholder>
            <w:docPart w:val="A63F0026D3C340629BDB2875A2CE6381"/>
          </w:placeholder>
          <w:text/>
        </w:sdtPr>
        <w:sdtEndPr/>
        <w:sdtContent>
          <w:r w:rsidR="00A96168">
            <w:rPr>
              <w:rFonts w:ascii="Calibri" w:hAnsi="Calibri" w:cs="Calibri"/>
              <w:b/>
              <w:bCs/>
              <w:sz w:val="72"/>
              <w:szCs w:val="72"/>
            </w:rPr>
            <w:t>SAryan</w:t>
          </w:r>
        </w:sdtContent>
      </w:sdt>
    </w:p>
    <w:p w14:paraId="62C8DABE" w14:textId="77777777" w:rsidR="00E7242E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</w:p>
    <w:p w14:paraId="4E7C88AF" w14:textId="77777777" w:rsidR="002E2E63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  <w:r w:rsidRPr="002E2E63">
        <w:rPr>
          <w:rFonts w:ascii="Calibri" w:hAnsi="Calibri" w:cs="Calibri"/>
          <w:b/>
          <w:bCs/>
          <w:sz w:val="72"/>
          <w:szCs w:val="72"/>
        </w:rPr>
        <w:t>Passwort:</w:t>
      </w:r>
    </w:p>
    <w:p w14:paraId="1A947D5D" w14:textId="3837B208" w:rsidR="00E7242E" w:rsidRPr="002E2E63" w:rsidRDefault="00892ABF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Passwort"/>
          <w:tag w:val="Passwort"/>
          <w:id w:val="1228345543"/>
          <w:placeholder>
            <w:docPart w:val="A63F0026D3C340629BDB2875A2CE6381"/>
          </w:placeholder>
          <w:text/>
        </w:sdtPr>
        <w:sdtEndPr/>
        <w:sdtContent>
          <w:r w:rsidR="00A96168">
            <w:rPr>
              <w:rFonts w:ascii="Calibri" w:hAnsi="Calibri" w:cs="Calibri"/>
              <w:b/>
              <w:bCs/>
              <w:sz w:val="72"/>
              <w:szCs w:val="72"/>
            </w:rPr>
            <w:t>_W=a4DteKg</w:t>
          </w:r>
        </w:sdtContent>
      </w:sdt>
    </w:p>
    <w:sectPr w:rsidR="00E7242E" w:rsidRPr="002E2E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63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168"/>
    <w:rsid w:val="001831A4"/>
    <w:rsid w:val="002445D3"/>
    <w:rsid w:val="00285859"/>
    <w:rsid w:val="002E2E63"/>
    <w:rsid w:val="0030016A"/>
    <w:rsid w:val="0035001F"/>
    <w:rsid w:val="00443578"/>
    <w:rsid w:val="0049082E"/>
    <w:rsid w:val="006C42BB"/>
    <w:rsid w:val="007B04F1"/>
    <w:rsid w:val="00917DB1"/>
    <w:rsid w:val="009C4D4A"/>
    <w:rsid w:val="00A96168"/>
    <w:rsid w:val="00AF5029"/>
    <w:rsid w:val="00B71C7D"/>
    <w:rsid w:val="00BA68D4"/>
    <w:rsid w:val="00BF5A49"/>
    <w:rsid w:val="00D87C80"/>
    <w:rsid w:val="00D94214"/>
    <w:rsid w:val="00DF31BF"/>
    <w:rsid w:val="00DF4258"/>
    <w:rsid w:val="00E7242E"/>
    <w:rsid w:val="00EA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A95D5"/>
  <w15:chartTrackingRefBased/>
  <w15:docId w15:val="{B9B85101-30C6-441A-9E23-695C241E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31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31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31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31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31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31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31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31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31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31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31BF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DF31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\source\repos\Powershell.in.samples\Beumer\Us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E2AA99DB92469BBCFAED669D02BA4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4B1B5C3-FA6A-4934-8B3C-573DF95DB592}"/>
      </w:docPartPr>
      <w:docPartBody>
        <w:p w:rsidR="00FC59BF" w:rsidRDefault="00FC59BF">
          <w:pPr>
            <w:pStyle w:val="95E2AA99DB92469BBCFAED669D02BA4A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92BA076F348D4DA69CC3F135321FDE9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E99397B-4C2F-4355-A3D2-069A9FE3C54D}"/>
      </w:docPartPr>
      <w:docPartBody>
        <w:p w:rsidR="00FC59BF" w:rsidRDefault="00FC59BF">
          <w:pPr>
            <w:pStyle w:val="92BA076F348D4DA69CC3F135321FDE99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A63F0026D3C340629BDB2875A2CE638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BE57415-5D43-46A2-BE33-E4711577CFB3}"/>
      </w:docPartPr>
      <w:docPartBody>
        <w:p w:rsidR="00FC59BF" w:rsidRDefault="00FC59BF">
          <w:pPr>
            <w:pStyle w:val="A63F0026D3C340629BDB2875A2CE6381"/>
          </w:pPr>
          <w:r w:rsidRPr="00926227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9BF"/>
    <w:rsid w:val="00DF4258"/>
    <w:rsid w:val="00FC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customStyle="1" w:styleId="95E2AA99DB92469BBCFAED669D02BA4A">
    <w:name w:val="95E2AA99DB92469BBCFAED669D02BA4A"/>
  </w:style>
  <w:style w:type="paragraph" w:customStyle="1" w:styleId="92BA076F348D4DA69CC3F135321FDE99">
    <w:name w:val="92BA076F348D4DA69CC3F135321FDE99"/>
  </w:style>
  <w:style w:type="paragraph" w:customStyle="1" w:styleId="A63F0026D3C340629BDB2875A2CE6381">
    <w:name w:val="A63F0026D3C340629BDB2875A2CE63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User.dotx</Template>
  <TotalTime>0</TotalTime>
  <Pages>1</Pages>
  <Words>9</Words>
  <Characters>59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</dc:creator>
  <cp:keywords/>
  <dc:description/>
  <cp:lastModifiedBy>Falk Liebezeit</cp:lastModifiedBy>
  <cp:revision>1</cp:revision>
  <dcterms:created xsi:type="dcterms:W3CDTF">2026-02-20T06:43:00Z</dcterms:created>
  <dcterms:modified xsi:type="dcterms:W3CDTF">2026-02-20T06:43:00Z</dcterms:modified>
</cp:coreProperties>
</file>