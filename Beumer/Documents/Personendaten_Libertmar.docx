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AC39A" w14:textId="77777777" w:rsidR="002445D3" w:rsidRDefault="002445D3" w:rsidP="00DF31BF">
      <w:pPr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DD504" wp14:editId="63B39ED6">
            <wp:simplePos x="0" y="0"/>
            <wp:positionH relativeFrom="column">
              <wp:posOffset>4826000</wp:posOffset>
            </wp:positionH>
            <wp:positionV relativeFrom="paragraph">
              <wp:posOffset>0</wp:posOffset>
            </wp:positionV>
            <wp:extent cx="1717560" cy="1149480"/>
            <wp:effectExtent l="0" t="0" r="0" b="0"/>
            <wp:wrapSquare wrapText="bothSides"/>
            <wp:docPr id="1797034382" name="Bild1" descr="Ein Bild, das Grafiken, Schrift, Logo, Kreis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4382" name="Bild1" descr="Ein Bild, das Grafiken, Schrift, Logo, Kreis enthält.&#10;&#10;KI-generierte Inhalte können fehlerhaft sein.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7560" cy="114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EC023" w14:textId="48C5BF48" w:rsidR="0030016A" w:rsidRPr="002E2E63" w:rsidRDefault="001D4315" w:rsidP="00DF31BF">
      <w:pPr>
        <w:rPr>
          <w:rFonts w:ascii="Calibri" w:hAnsi="Calibri" w:cs="Calibri"/>
          <w:b/>
          <w:bCs/>
          <w:sz w:val="48"/>
          <w:szCs w:val="48"/>
        </w:rPr>
      </w:pPr>
      <w:sdt>
        <w:sdtPr>
          <w:rPr>
            <w:rFonts w:ascii="Calibri" w:hAnsi="Calibri" w:cs="Calibri"/>
            <w:b/>
            <w:bCs/>
            <w:sz w:val="48"/>
            <w:szCs w:val="48"/>
          </w:rPr>
          <w:alias w:val="Vorname"/>
          <w:tag w:val="Vorname"/>
          <w:id w:val="1370500808"/>
          <w:placeholder>
            <w:docPart w:val="05C5F3428248421E8460337D5DFE00D6"/>
          </w:placeholder>
          <w:text/>
        </w:sdtPr>
        <w:sdtEndPr/>
        <w:sdtContent>
          <w:r w:rsidR="007D7A79">
            <w:rPr>
              <w:rFonts w:ascii="Calibri" w:hAnsi="Calibri" w:cs="Calibri"/>
              <w:b/>
              <w:bCs/>
              <w:sz w:val="48"/>
              <w:szCs w:val="48"/>
            </w:rPr>
            <w:t>Libertmar</w:t>
          </w:r>
        </w:sdtContent>
      </w:sdt>
    </w:p>
    <w:p w14:paraId="6BDDECB5" w14:textId="13A098B5" w:rsidR="0030016A" w:rsidRPr="002E2E63" w:rsidRDefault="001D4315" w:rsidP="00DF31BF">
      <w:pPr>
        <w:rPr>
          <w:rFonts w:ascii="Calibri" w:hAnsi="Calibri" w:cs="Calibri"/>
          <w:b/>
          <w:bCs/>
          <w:sz w:val="48"/>
          <w:szCs w:val="48"/>
        </w:rPr>
      </w:pPr>
      <w:sdt>
        <w:sdtPr>
          <w:rPr>
            <w:rFonts w:ascii="Calibri" w:hAnsi="Calibri" w:cs="Calibri"/>
            <w:b/>
            <w:bCs/>
            <w:sz w:val="48"/>
            <w:szCs w:val="48"/>
          </w:rPr>
          <w:alias w:val="Nachname"/>
          <w:tag w:val="Nachname"/>
          <w:id w:val="-549849422"/>
          <w:placeholder>
            <w:docPart w:val="FFD863FAEB1E4548BEC3E5549C4FFC7F"/>
          </w:placeholder>
          <w:text/>
        </w:sdtPr>
        <w:sdtEndPr/>
        <w:sdtContent>
          <w:r w:rsidR="007D7A79">
            <w:rPr>
              <w:rFonts w:ascii="Calibri" w:hAnsi="Calibri" w:cs="Calibri"/>
              <w:b/>
              <w:bCs/>
              <w:sz w:val="48"/>
              <w:szCs w:val="48"/>
            </w:rPr>
            <w:t>Gomez Rojas</w:t>
          </w:r>
        </w:sdtContent>
      </w:sdt>
    </w:p>
    <w:p w14:paraId="3BCECE78" w14:textId="77777777" w:rsidR="0035001F" w:rsidRPr="002E2E63" w:rsidRDefault="0035001F" w:rsidP="00DF31BF">
      <w:pPr>
        <w:rPr>
          <w:rFonts w:ascii="Calibri" w:hAnsi="Calibri" w:cs="Calibri"/>
          <w:b/>
          <w:bCs/>
          <w:sz w:val="72"/>
          <w:szCs w:val="72"/>
        </w:rPr>
      </w:pPr>
    </w:p>
    <w:p w14:paraId="07D3AF08" w14:textId="77777777" w:rsidR="002E2E63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  <w:r w:rsidRPr="002E2E63">
        <w:rPr>
          <w:rFonts w:ascii="Calibri" w:hAnsi="Calibri" w:cs="Calibri"/>
          <w:b/>
          <w:bCs/>
          <w:sz w:val="72"/>
          <w:szCs w:val="72"/>
        </w:rPr>
        <w:t>Username:</w:t>
      </w:r>
    </w:p>
    <w:p w14:paraId="5EEE8CC9" w14:textId="6B9F76FE" w:rsidR="0030016A" w:rsidRPr="002E2E63" w:rsidRDefault="001D4315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Username"/>
          <w:tag w:val="Username"/>
          <w:id w:val="1949426928"/>
          <w:placeholder>
            <w:docPart w:val="57054D786D1E4239A56237BF5EB1CE2D"/>
          </w:placeholder>
          <w:text/>
        </w:sdtPr>
        <w:sdtEndPr/>
        <w:sdtContent>
          <w:r w:rsidR="007D7A79">
            <w:rPr>
              <w:rFonts w:ascii="Calibri" w:hAnsi="Calibri" w:cs="Calibri"/>
              <w:b/>
              <w:bCs/>
              <w:sz w:val="72"/>
              <w:szCs w:val="72"/>
            </w:rPr>
            <w:t>LGomezRoja</w:t>
          </w:r>
        </w:sdtContent>
      </w:sdt>
    </w:p>
    <w:p w14:paraId="009BF4C8" w14:textId="77777777" w:rsidR="00E7242E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</w:p>
    <w:p w14:paraId="7A0A567F" w14:textId="77777777" w:rsidR="002E2E63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  <w:r w:rsidRPr="002E2E63">
        <w:rPr>
          <w:rFonts w:ascii="Calibri" w:hAnsi="Calibri" w:cs="Calibri"/>
          <w:b/>
          <w:bCs/>
          <w:sz w:val="72"/>
          <w:szCs w:val="72"/>
        </w:rPr>
        <w:t>Passwort:</w:t>
      </w:r>
    </w:p>
    <w:p w14:paraId="79A54F07" w14:textId="1D19A343" w:rsidR="00E7242E" w:rsidRPr="002E2E63" w:rsidRDefault="001D4315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Passwort"/>
          <w:tag w:val="Passwort"/>
          <w:id w:val="1228345543"/>
          <w:placeholder>
            <w:docPart w:val="57054D786D1E4239A56237BF5EB1CE2D"/>
          </w:placeholder>
          <w:text/>
        </w:sdtPr>
        <w:sdtEndPr/>
        <w:sdtContent>
          <w:r w:rsidR="007D7A79">
            <w:rPr>
              <w:rFonts w:ascii="Calibri" w:hAnsi="Calibri" w:cs="Calibri"/>
              <w:b/>
              <w:bCs/>
              <w:sz w:val="72"/>
              <w:szCs w:val="72"/>
            </w:rPr>
            <w:t>7Br3R4^L!f</w:t>
          </w:r>
        </w:sdtContent>
      </w:sdt>
    </w:p>
    <w:sectPr w:rsidR="00E7242E" w:rsidRPr="002E2E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63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79"/>
    <w:rsid w:val="001831A4"/>
    <w:rsid w:val="002445D3"/>
    <w:rsid w:val="00285859"/>
    <w:rsid w:val="002E2E63"/>
    <w:rsid w:val="0030016A"/>
    <w:rsid w:val="0035001F"/>
    <w:rsid w:val="00443578"/>
    <w:rsid w:val="0049082E"/>
    <w:rsid w:val="006C42BB"/>
    <w:rsid w:val="007B04F1"/>
    <w:rsid w:val="007D7A79"/>
    <w:rsid w:val="00917DB1"/>
    <w:rsid w:val="009C4D4A"/>
    <w:rsid w:val="00AF5029"/>
    <w:rsid w:val="00B71C7D"/>
    <w:rsid w:val="00BA68D4"/>
    <w:rsid w:val="00BF5A49"/>
    <w:rsid w:val="00D87C80"/>
    <w:rsid w:val="00D94214"/>
    <w:rsid w:val="00DE4759"/>
    <w:rsid w:val="00DF31BF"/>
    <w:rsid w:val="00E7242E"/>
    <w:rsid w:val="00EA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C4CD8"/>
  <w15:chartTrackingRefBased/>
  <w15:docId w15:val="{2E0788B8-877E-4F4A-A792-9C4A5CF8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31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31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31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31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31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31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31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31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31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31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31BF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DF31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Us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C5F3428248421E8460337D5DFE00D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85AE525-F359-4B36-B096-2AEE1C943A91}"/>
      </w:docPartPr>
      <w:docPartBody>
        <w:p w:rsidR="00F3129C" w:rsidRDefault="00F3129C">
          <w:pPr>
            <w:pStyle w:val="05C5F3428248421E8460337D5DFE00D6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FFD863FAEB1E4548BEC3E5549C4FFC7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0C3A34B-463E-4841-958C-A9068CC2F561}"/>
      </w:docPartPr>
      <w:docPartBody>
        <w:p w:rsidR="00F3129C" w:rsidRDefault="00F3129C">
          <w:pPr>
            <w:pStyle w:val="FFD863FAEB1E4548BEC3E5549C4FFC7F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57054D786D1E4239A56237BF5EB1CE2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47B7E34-6E37-4852-ACA7-2A96A782B8A6}"/>
      </w:docPartPr>
      <w:docPartBody>
        <w:p w:rsidR="00F3129C" w:rsidRDefault="00F3129C">
          <w:pPr>
            <w:pStyle w:val="57054D786D1E4239A56237BF5EB1CE2D"/>
          </w:pPr>
          <w:r w:rsidRPr="00926227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9C"/>
    <w:rsid w:val="00DE4759"/>
    <w:rsid w:val="00F3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customStyle="1" w:styleId="05C5F3428248421E8460337D5DFE00D6">
    <w:name w:val="05C5F3428248421E8460337D5DFE00D6"/>
  </w:style>
  <w:style w:type="paragraph" w:customStyle="1" w:styleId="FFD863FAEB1E4548BEC3E5549C4FFC7F">
    <w:name w:val="FFD863FAEB1E4548BEC3E5549C4FFC7F"/>
  </w:style>
  <w:style w:type="paragraph" w:customStyle="1" w:styleId="57054D786D1E4239A56237BF5EB1CE2D">
    <w:name w:val="57054D786D1E4239A56237BF5EB1CE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User.dotx</Template>
  <TotalTime>0</TotalTime>
  <Pages>1</Pages>
  <Words>10</Words>
  <Characters>66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</dc:creator>
  <cp:keywords/>
  <dc:description/>
  <cp:lastModifiedBy>Falk Liebezeit</cp:lastModifiedBy>
  <cp:revision>1</cp:revision>
  <dcterms:created xsi:type="dcterms:W3CDTF">2026-02-20T06:42:00Z</dcterms:created>
  <dcterms:modified xsi:type="dcterms:W3CDTF">2026-02-20T06:42:00Z</dcterms:modified>
</cp:coreProperties>
</file>