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C095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BDB3D" w14:textId="7776B673" w:rsidR="0030016A" w:rsidRPr="002E2E63" w:rsidRDefault="00240BB9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Vorname"/>
          <w:tag w:val="Vorname"/>
          <w:id w:val="1370500808"/>
          <w:placeholder>
            <w:docPart w:val="312865740C8D4F078192995D57D4C6C2"/>
          </w:placeholder>
          <w:text/>
        </w:sdtPr>
        <w:sdtEndPr/>
        <w:sdtContent>
          <w:r w:rsidR="00464A4C">
            <w:rPr>
              <w:rFonts w:ascii="Calibri" w:hAnsi="Calibri" w:cs="Calibri"/>
              <w:b/>
              <w:bCs/>
              <w:sz w:val="48"/>
              <w:szCs w:val="48"/>
            </w:rPr>
            <w:t>Jamaludin</w:t>
          </w:r>
        </w:sdtContent>
      </w:sdt>
    </w:p>
    <w:p w14:paraId="0026751A" w14:textId="42F71BBC" w:rsidR="0030016A" w:rsidRPr="002E2E63" w:rsidRDefault="00240BB9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Nachname"/>
          <w:tag w:val="Nachname"/>
          <w:id w:val="-549849422"/>
          <w:placeholder>
            <w:docPart w:val="FE9A71B62AA041DF9A64A812813752E4"/>
          </w:placeholder>
          <w:text/>
        </w:sdtPr>
        <w:sdtEndPr/>
        <w:sdtContent>
          <w:r w:rsidR="00464A4C">
            <w:rPr>
              <w:rFonts w:ascii="Calibri" w:hAnsi="Calibri" w:cs="Calibri"/>
              <w:b/>
              <w:bCs/>
              <w:sz w:val="48"/>
              <w:szCs w:val="48"/>
            </w:rPr>
            <w:t>Isakhail</w:t>
          </w:r>
        </w:sdtContent>
      </w:sdt>
    </w:p>
    <w:p w14:paraId="5E6713ED" w14:textId="77777777" w:rsidR="0035001F" w:rsidRPr="002E2E63" w:rsidRDefault="0035001F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33744EC1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Username:</w:t>
      </w:r>
    </w:p>
    <w:p w14:paraId="0FFE1A4F" w14:textId="00A39020" w:rsidR="0030016A" w:rsidRPr="002E2E63" w:rsidRDefault="00240BB9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Username"/>
          <w:tag w:val="Username"/>
          <w:id w:val="1949426928"/>
          <w:placeholder>
            <w:docPart w:val="B85A9038FC584D8B8F1C3C42F8A3D9E4"/>
          </w:placeholder>
          <w:text/>
        </w:sdtPr>
        <w:sdtEndPr/>
        <w:sdtContent>
          <w:r w:rsidR="00464A4C">
            <w:rPr>
              <w:rFonts w:ascii="Calibri" w:hAnsi="Calibri" w:cs="Calibri"/>
              <w:b/>
              <w:bCs/>
              <w:sz w:val="72"/>
              <w:szCs w:val="72"/>
            </w:rPr>
            <w:t>JIsakhail</w:t>
          </w:r>
        </w:sdtContent>
      </w:sdt>
    </w:p>
    <w:p w14:paraId="2243F429" w14:textId="77777777" w:rsidR="00E7242E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23FA89DC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Passwort:</w:t>
      </w:r>
    </w:p>
    <w:p w14:paraId="5D8782E7" w14:textId="1AFB5541" w:rsidR="00E7242E" w:rsidRPr="002E2E63" w:rsidRDefault="00240BB9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Passwort"/>
          <w:tag w:val="Passwort"/>
          <w:id w:val="1228345543"/>
          <w:placeholder>
            <w:docPart w:val="B85A9038FC584D8B8F1C3C42F8A3D9E4"/>
          </w:placeholder>
          <w:text/>
        </w:sdtPr>
        <w:sdtEndPr/>
        <w:sdtContent>
          <w:r w:rsidR="00464A4C">
            <w:rPr>
              <w:rFonts w:ascii="Calibri" w:hAnsi="Calibri" w:cs="Calibri"/>
              <w:b/>
              <w:bCs/>
              <w:sz w:val="72"/>
              <w:szCs w:val="72"/>
            </w:rPr>
            <w:t>Tu4$reDtYX</w:t>
          </w:r>
        </w:sdtContent>
      </w:sdt>
    </w:p>
    <w:sectPr w:rsidR="00E7242E" w:rsidRPr="002E2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3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4C"/>
    <w:rsid w:val="001831A4"/>
    <w:rsid w:val="002445D3"/>
    <w:rsid w:val="00285859"/>
    <w:rsid w:val="002E2E63"/>
    <w:rsid w:val="0030016A"/>
    <w:rsid w:val="0035001F"/>
    <w:rsid w:val="00443578"/>
    <w:rsid w:val="00464A4C"/>
    <w:rsid w:val="0049082E"/>
    <w:rsid w:val="006C42BB"/>
    <w:rsid w:val="007B04F1"/>
    <w:rsid w:val="00917DB1"/>
    <w:rsid w:val="009C4D4A"/>
    <w:rsid w:val="00AF5029"/>
    <w:rsid w:val="00B71C7D"/>
    <w:rsid w:val="00BA68D4"/>
    <w:rsid w:val="00BF1BD1"/>
    <w:rsid w:val="00BF5A49"/>
    <w:rsid w:val="00D87C80"/>
    <w:rsid w:val="00D94214"/>
    <w:rsid w:val="00DF31BF"/>
    <w:rsid w:val="00E7242E"/>
    <w:rsid w:val="00EA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FE81E"/>
  <w15:chartTrackingRefBased/>
  <w15:docId w15:val="{D8307D53-2AAB-47AA-848D-F82CC168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2865740C8D4F078192995D57D4C6C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12F80EA-7192-4A68-B1BE-989C4B602E79}"/>
      </w:docPartPr>
      <w:docPartBody>
        <w:p w:rsidR="00530EDE" w:rsidRDefault="00530EDE">
          <w:pPr>
            <w:pStyle w:val="312865740C8D4F078192995D57D4C6C2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E9A71B62AA041DF9A64A812813752E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7B936D-D637-43B2-AD55-42EE418F6DE5}"/>
      </w:docPartPr>
      <w:docPartBody>
        <w:p w:rsidR="00530EDE" w:rsidRDefault="00530EDE">
          <w:pPr>
            <w:pStyle w:val="FE9A71B62AA041DF9A64A812813752E4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85A9038FC584D8B8F1C3C42F8A3D9E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81BF10-033B-4B44-A5E0-47F3671E94B7}"/>
      </w:docPartPr>
      <w:docPartBody>
        <w:p w:rsidR="00530EDE" w:rsidRDefault="00530EDE">
          <w:pPr>
            <w:pStyle w:val="B85A9038FC584D8B8F1C3C42F8A3D9E4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DE"/>
    <w:rsid w:val="00530EDE"/>
    <w:rsid w:val="00BF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312865740C8D4F078192995D57D4C6C2">
    <w:name w:val="312865740C8D4F078192995D57D4C6C2"/>
  </w:style>
  <w:style w:type="paragraph" w:customStyle="1" w:styleId="FE9A71B62AA041DF9A64A812813752E4">
    <w:name w:val="FE9A71B62AA041DF9A64A812813752E4"/>
  </w:style>
  <w:style w:type="paragraph" w:customStyle="1" w:styleId="B85A9038FC584D8B8F1C3C42F8A3D9E4">
    <w:name w:val="B85A9038FC584D8B8F1C3C42F8A3D9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2026-02-20T06:41:00Z</dcterms:created>
  <dcterms:modified xsi:type="dcterms:W3CDTF">2026-02-20T06:41:00Z</dcterms:modified>
</cp:coreProperties>
</file>