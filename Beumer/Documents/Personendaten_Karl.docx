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F045" w14:textId="53D3A23E" w:rsidR="0030016A" w:rsidRPr="0030016A" w:rsidRDefault="00C83A92" w:rsidP="00DF31BF">
      <w:pPr>
        <w:rPr>
          <w:b/>
          <w:bCs/>
          <w:sz w:val="52"/>
          <w:szCs w:val="52"/>
        </w:rPr>
      </w:pPr>
      <w:sdt>
        <w:sdtPr>
          <w:rPr>
            <w:b/>
            <w:bCs/>
            <w:sz w:val="52"/>
            <w:szCs w:val="52"/>
          </w:rPr>
          <w:alias w:val="Vorname"/>
          <w:tag w:val="Vorname"/>
          <w:id w:val="1370500808"/>
          <w:placeholder>
            <w:docPart w:val="913F695FB4FF4844964A3E63EEB8CDE8"/>
          </w:placeholder>
          <w:text/>
        </w:sdtPr>
        <w:sdtEndPr/>
        <w:sdtContent>
          <w:r>
            <w:rPr>
              <w:b/>
              <w:bCs/>
              <w:sz w:val="52"/>
              <w:szCs w:val="52"/>
            </w:rPr>
            <w:t>Karl</w:t>
          </w:r>
        </w:sdtContent>
      </w:sdt>
    </w:p>
    <w:p w14:paraId="61B65810" w14:textId="33CDA43E" w:rsidR="00917DB1" w:rsidRDefault="00C83A92" w:rsidP="00DF31BF">
      <w:sdt>
        <w:sdtPr>
          <w:alias w:val="Nachname"/>
          <w:tag w:val="Nachname"/>
          <w:id w:val="-549849422"/>
          <w:placeholder>
            <w:docPart w:val="8B1F4561D1EA4725852584650DF7BA86"/>
          </w:placeholder>
          <w:text/>
        </w:sdtPr>
        <w:sdtEndPr/>
        <w:sdtContent>
          <w:r>
            <w:t>Heine</w:t>
          </w:r>
        </w:sdtContent>
      </w:sdt>
    </w:p>
    <w:p w14:paraId="2B5D4537" w14:textId="77777777" w:rsidR="0030016A" w:rsidRDefault="0030016A" w:rsidP="00DF31BF"/>
    <w:sdt>
      <w:sdtPr>
        <w:alias w:val="Username"/>
        <w:tag w:val="Username"/>
        <w:id w:val="1949426928"/>
        <w:placeholder>
          <w:docPart w:val="D33941845C0840CEB2DAA06641B23165"/>
        </w:placeholder>
        <w:text/>
      </w:sdtPr>
      <w:sdtEndPr/>
      <w:sdtContent>
        <w:p w14:paraId="34351BEF" w14:textId="3E4AAEA1" w:rsidR="0030016A" w:rsidRDefault="00C83A92" w:rsidP="00DF31BF">
          <w:r>
            <w:t>KHeine</w:t>
          </w:r>
        </w:p>
      </w:sdtContent>
    </w:sdt>
    <w:sectPr w:rsidR="003001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92"/>
    <w:rsid w:val="00285859"/>
    <w:rsid w:val="0030016A"/>
    <w:rsid w:val="00443578"/>
    <w:rsid w:val="007B04F1"/>
    <w:rsid w:val="00917DB1"/>
    <w:rsid w:val="00B71C7D"/>
    <w:rsid w:val="00BF5A49"/>
    <w:rsid w:val="00C83A92"/>
    <w:rsid w:val="00DF31BF"/>
    <w:rsid w:val="00F1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94C8B"/>
  <w15:chartTrackingRefBased/>
  <w15:docId w15:val="{BC12EFAE-4205-4240-96C6-2CEDC868D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3F695FB4FF4844964A3E63EEB8CDE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848FE87-259A-4C2F-8ACE-8DCE17B88967}"/>
      </w:docPartPr>
      <w:docPartBody>
        <w:p w:rsidR="00EE6604" w:rsidRDefault="00EE6604">
          <w:pPr>
            <w:pStyle w:val="913F695FB4FF4844964A3E63EEB8CDE8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B1F4561D1EA4725852584650DF7BA8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2F36AE-88DC-4347-AB45-2E880BECF983}"/>
      </w:docPartPr>
      <w:docPartBody>
        <w:p w:rsidR="00EE6604" w:rsidRDefault="00EE6604">
          <w:pPr>
            <w:pStyle w:val="8B1F4561D1EA4725852584650DF7BA86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33941845C0840CEB2DAA06641B2316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DE39F19-2494-405B-A645-964A3297EE6A}"/>
      </w:docPartPr>
      <w:docPartBody>
        <w:p w:rsidR="00EE6604" w:rsidRDefault="00EE6604">
          <w:pPr>
            <w:pStyle w:val="D33941845C0840CEB2DAA06641B23165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04"/>
    <w:rsid w:val="00EE6604"/>
    <w:rsid w:val="00F1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913F695FB4FF4844964A3E63EEB8CDE8">
    <w:name w:val="913F695FB4FF4844964A3E63EEB8CDE8"/>
  </w:style>
  <w:style w:type="paragraph" w:customStyle="1" w:styleId="8B1F4561D1EA4725852584650DF7BA86">
    <w:name w:val="8B1F4561D1EA4725852584650DF7BA86"/>
  </w:style>
  <w:style w:type="paragraph" w:customStyle="1" w:styleId="D33941845C0840CEB2DAA06641B23165">
    <w:name w:val="D33941845C0840CEB2DAA06641B231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2026-02-07T13:17:00Z</dcterms:created>
  <dcterms:modified xsi:type="dcterms:W3CDTF">2026-02-07T13:17:00Z</dcterms:modified>
</cp:coreProperties>
</file>