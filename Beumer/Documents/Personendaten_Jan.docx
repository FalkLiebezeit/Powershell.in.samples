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2BDD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E8EA9" w14:textId="37196FD7" w:rsidR="0030016A" w:rsidRPr="0030016A" w:rsidRDefault="00090FF1" w:rsidP="00DF31BF">
      <w:pPr>
        <w:rPr>
          <w:b/>
          <w:bCs/>
          <w:sz w:val="52"/>
          <w:szCs w:val="52"/>
        </w:rPr>
      </w:pPr>
      <w:sdt>
        <w:sdtPr>
          <w:rPr>
            <w:b/>
            <w:bCs/>
            <w:sz w:val="52"/>
            <w:szCs w:val="52"/>
          </w:rPr>
          <w:alias w:val="Vorname"/>
          <w:tag w:val="Vorname"/>
          <w:id w:val="1370500808"/>
          <w:placeholder>
            <w:docPart w:val="8C95924F2F01409BAD083FFF8926AA7A"/>
          </w:placeholder>
          <w:text/>
        </w:sdtPr>
        <w:sdtEndPr/>
        <w:sdtContent>
          <w:r>
            <w:rPr>
              <w:b/>
              <w:bCs/>
              <w:sz w:val="52"/>
              <w:szCs w:val="52"/>
            </w:rPr>
            <w:t>Jan</w:t>
          </w:r>
        </w:sdtContent>
      </w:sdt>
    </w:p>
    <w:p w14:paraId="0473A6EA" w14:textId="4C765896" w:rsidR="00917DB1" w:rsidRDefault="00090FF1" w:rsidP="00DF31BF">
      <w:sdt>
        <w:sdtPr>
          <w:alias w:val="Nachname"/>
          <w:tag w:val="Nachname"/>
          <w:id w:val="-549849422"/>
          <w:placeholder>
            <w:docPart w:val="1E2F7562B9B34A6A99AA87D963CA5E1D"/>
          </w:placeholder>
          <w:text/>
        </w:sdtPr>
        <w:sdtEndPr/>
        <w:sdtContent>
          <w:r>
            <w:t>Hinze</w:t>
          </w:r>
        </w:sdtContent>
      </w:sdt>
    </w:p>
    <w:p w14:paraId="63D7175A" w14:textId="77777777" w:rsidR="0030016A" w:rsidRDefault="0030016A" w:rsidP="00DF31BF"/>
    <w:sdt>
      <w:sdtPr>
        <w:alias w:val="Username"/>
        <w:tag w:val="Username"/>
        <w:id w:val="1949426928"/>
        <w:placeholder>
          <w:docPart w:val="AE0A83D50AAA4F85846539CE6C8BE39A"/>
        </w:placeholder>
        <w:text/>
      </w:sdtPr>
      <w:sdtEndPr/>
      <w:sdtContent>
        <w:p w14:paraId="4DA7C850" w14:textId="14E23B87" w:rsidR="0030016A" w:rsidRDefault="00090FF1" w:rsidP="00DF31BF">
          <w:r>
            <w:t>JHinze</w:t>
          </w:r>
        </w:p>
      </w:sdtContent>
    </w:sdt>
    <w:sectPr w:rsidR="003001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F1"/>
    <w:rsid w:val="00090FF1"/>
    <w:rsid w:val="002445D3"/>
    <w:rsid w:val="00285859"/>
    <w:rsid w:val="0030016A"/>
    <w:rsid w:val="00443578"/>
    <w:rsid w:val="006F24ED"/>
    <w:rsid w:val="007B04F1"/>
    <w:rsid w:val="00917DB1"/>
    <w:rsid w:val="00AF5029"/>
    <w:rsid w:val="00B71C7D"/>
    <w:rsid w:val="00BF5A49"/>
    <w:rsid w:val="00D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A1EB9"/>
  <w15:chartTrackingRefBased/>
  <w15:docId w15:val="{CBE7655D-637A-47A6-9892-880B3B1D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95924F2F01409BAD083FFF8926AA7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6E842E7-FDC0-4C4B-9AA7-DCF75480F713}"/>
      </w:docPartPr>
      <w:docPartBody>
        <w:p w:rsidR="003E46D7" w:rsidRDefault="003E46D7">
          <w:pPr>
            <w:pStyle w:val="8C95924F2F01409BAD083FFF8926AA7A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E2F7562B9B34A6A99AA87D963CA5E1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BB6C715-B47A-4B57-986D-3F60040BF5D2}"/>
      </w:docPartPr>
      <w:docPartBody>
        <w:p w:rsidR="003E46D7" w:rsidRDefault="003E46D7">
          <w:pPr>
            <w:pStyle w:val="1E2F7562B9B34A6A99AA87D963CA5E1D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E0A83D50AAA4F85846539CE6C8BE39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4EFE515-2019-413B-9319-D169441EF5F8}"/>
      </w:docPartPr>
      <w:docPartBody>
        <w:p w:rsidR="003E46D7" w:rsidRDefault="003E46D7">
          <w:pPr>
            <w:pStyle w:val="AE0A83D50AAA4F85846539CE6C8BE39A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D7"/>
    <w:rsid w:val="003E46D7"/>
    <w:rsid w:val="006F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8C95924F2F01409BAD083FFF8926AA7A">
    <w:name w:val="8C95924F2F01409BAD083FFF8926AA7A"/>
  </w:style>
  <w:style w:type="paragraph" w:customStyle="1" w:styleId="1E2F7562B9B34A6A99AA87D963CA5E1D">
    <w:name w:val="1E2F7562B9B34A6A99AA87D963CA5E1D"/>
  </w:style>
  <w:style w:type="paragraph" w:customStyle="1" w:styleId="AE0A83D50AAA4F85846539CE6C8BE39A">
    <w:name w:val="AE0A83D50AAA4F85846539CE6C8BE3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2026-02-09T15:09:00Z</dcterms:created>
  <dcterms:modified xsi:type="dcterms:W3CDTF">2026-02-09T15:09:00Z</dcterms:modified>
</cp:coreProperties>
</file>