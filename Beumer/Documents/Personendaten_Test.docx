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DAC4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A8D22" w14:textId="32E79F91" w:rsidR="0030016A" w:rsidRPr="006C42BB" w:rsidRDefault="009E3BE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Vorname"/>
          <w:tag w:val="Vorname"/>
          <w:id w:val="1370500808"/>
          <w:placeholder>
            <w:docPart w:val="CD1CE109E57A4C819567B00AA295E5D1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Test</w:t>
          </w:r>
        </w:sdtContent>
      </w:sdt>
    </w:p>
    <w:p w14:paraId="73E53BF9" w14:textId="157F5FEA" w:rsidR="0030016A" w:rsidRPr="006C42BB" w:rsidRDefault="009E3BE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Nachname"/>
          <w:tag w:val="Nachname"/>
          <w:id w:val="-549849422"/>
          <w:placeholder>
            <w:docPart w:val="EE01198B7D1E4FFA93D262BDA93D1677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Hase</w:t>
          </w:r>
        </w:sdtContent>
      </w:sdt>
    </w:p>
    <w:p w14:paraId="3C3AAB94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31D52ACD" w14:textId="4DFF90C8" w:rsidR="0030016A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Username:  </w:t>
      </w:r>
      <w:sdt>
        <w:sdtPr>
          <w:rPr>
            <w:rFonts w:ascii="Calibri" w:hAnsi="Calibri" w:cs="Calibri"/>
            <w:b/>
            <w:bCs/>
            <w:sz w:val="56"/>
            <w:szCs w:val="56"/>
          </w:rPr>
          <w:alias w:val="Username"/>
          <w:tag w:val="Username"/>
          <w:id w:val="1949426928"/>
          <w:placeholder>
            <w:docPart w:val="753CD017F6934EB29D548B55925A4EBA"/>
          </w:placeholder>
          <w:text/>
        </w:sdtPr>
        <w:sdtEndPr/>
        <w:sdtContent>
          <w:r w:rsidR="009E3BE1">
            <w:rPr>
              <w:rFonts w:ascii="Calibri" w:hAnsi="Calibri" w:cs="Calibri"/>
              <w:b/>
              <w:bCs/>
              <w:sz w:val="56"/>
              <w:szCs w:val="56"/>
            </w:rPr>
            <w:t>THase</w:t>
          </w:r>
        </w:sdtContent>
      </w:sdt>
    </w:p>
    <w:p w14:paraId="59D7D2BD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47BC7573" w14:textId="77777777" w:rsidR="00E7242E" w:rsidRPr="00D94214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Passwort:</w:t>
      </w:r>
    </w:p>
    <w:sectPr w:rsidR="00E7242E" w:rsidRPr="00D94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E1"/>
    <w:rsid w:val="002445D3"/>
    <w:rsid w:val="00285859"/>
    <w:rsid w:val="0030016A"/>
    <w:rsid w:val="00443578"/>
    <w:rsid w:val="0049082E"/>
    <w:rsid w:val="006C42BB"/>
    <w:rsid w:val="007B04F1"/>
    <w:rsid w:val="00917DB1"/>
    <w:rsid w:val="009C4D4A"/>
    <w:rsid w:val="009E3BE1"/>
    <w:rsid w:val="00AF5029"/>
    <w:rsid w:val="00B71C7D"/>
    <w:rsid w:val="00B960EE"/>
    <w:rsid w:val="00BF5A49"/>
    <w:rsid w:val="00D94214"/>
    <w:rsid w:val="00DF31BF"/>
    <w:rsid w:val="00E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C608"/>
  <w15:chartTrackingRefBased/>
  <w15:docId w15:val="{61B76A8D-3583-40FC-BCCB-F6F07A5A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1CE109E57A4C819567B00AA295E5D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47BC7A-0EB7-4E49-8B8A-54A8263014A7}"/>
      </w:docPartPr>
      <w:docPartBody>
        <w:p w:rsidR="00AA02D4" w:rsidRDefault="00AA02D4">
          <w:pPr>
            <w:pStyle w:val="CD1CE109E57A4C819567B00AA295E5D1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E01198B7D1E4FFA93D262BDA93D16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8E9D56-64B1-4423-BC71-EBCEA400A00F}"/>
      </w:docPartPr>
      <w:docPartBody>
        <w:p w:rsidR="00AA02D4" w:rsidRDefault="00AA02D4">
          <w:pPr>
            <w:pStyle w:val="EE01198B7D1E4FFA93D262BDA93D1677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53CD017F6934EB29D548B55925A4EB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63E662-93D4-4414-89D0-89D84569D2D6}"/>
      </w:docPartPr>
      <w:docPartBody>
        <w:p w:rsidR="00AA02D4" w:rsidRDefault="00AA02D4">
          <w:pPr>
            <w:pStyle w:val="753CD017F6934EB29D548B55925A4EBA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D4"/>
    <w:rsid w:val="00AA02D4"/>
    <w:rsid w:val="00B9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CD1CE109E57A4C819567B00AA295E5D1">
    <w:name w:val="CD1CE109E57A4C819567B00AA295E5D1"/>
  </w:style>
  <w:style w:type="paragraph" w:customStyle="1" w:styleId="EE01198B7D1E4FFA93D262BDA93D1677">
    <w:name w:val="EE01198B7D1E4FFA93D262BDA93D1677"/>
  </w:style>
  <w:style w:type="paragraph" w:customStyle="1" w:styleId="753CD017F6934EB29D548B55925A4EBA">
    <w:name w:val="753CD017F6934EB29D548B55925A4E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6</Words>
  <Characters>41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2026-02-09T20:33:00Z</dcterms:created>
  <dcterms:modified xsi:type="dcterms:W3CDTF">2026-02-09T20:33:00Z</dcterms:modified>
</cp:coreProperties>
</file>