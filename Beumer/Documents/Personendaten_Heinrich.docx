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9788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E2FB9" w14:textId="3E02D0C7" w:rsidR="0030016A" w:rsidRPr="00D94214" w:rsidRDefault="00A77D9E" w:rsidP="00DF31BF">
      <w:pPr>
        <w:rPr>
          <w:rFonts w:ascii="Calibri" w:hAnsi="Calibri" w:cs="Calibri"/>
          <w:b/>
          <w:bCs/>
          <w:sz w:val="56"/>
          <w:szCs w:val="56"/>
        </w:rPr>
      </w:pPr>
      <w:sdt>
        <w:sdtPr>
          <w:rPr>
            <w:rFonts w:ascii="Calibri" w:hAnsi="Calibri" w:cs="Calibri"/>
            <w:b/>
            <w:bCs/>
            <w:sz w:val="56"/>
            <w:szCs w:val="56"/>
          </w:rPr>
          <w:alias w:val="Vorname"/>
          <w:tag w:val="Vorname"/>
          <w:id w:val="1370500808"/>
          <w:placeholder>
            <w:docPart w:val="DC68ECC24A4242CA913266C317887026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56"/>
              <w:szCs w:val="56"/>
            </w:rPr>
            <w:t>Heinrich</w:t>
          </w:r>
        </w:sdtContent>
      </w:sdt>
    </w:p>
    <w:p w14:paraId="24A99497" w14:textId="44D71FF1" w:rsidR="00917DB1" w:rsidRPr="00D94214" w:rsidRDefault="00A77D9E" w:rsidP="00DF31BF">
      <w:pPr>
        <w:rPr>
          <w:rFonts w:ascii="Calibri" w:hAnsi="Calibri" w:cs="Calibri"/>
          <w:b/>
          <w:bCs/>
          <w:sz w:val="56"/>
          <w:szCs w:val="56"/>
        </w:rPr>
      </w:pPr>
      <w:sdt>
        <w:sdtPr>
          <w:rPr>
            <w:rFonts w:ascii="Calibri" w:hAnsi="Calibri" w:cs="Calibri"/>
            <w:b/>
            <w:bCs/>
            <w:sz w:val="56"/>
            <w:szCs w:val="56"/>
          </w:rPr>
          <w:alias w:val="Nachname"/>
          <w:tag w:val="Nachname"/>
          <w:id w:val="-549849422"/>
          <w:placeholder>
            <w:docPart w:val="F5E131FB8FFD48DE83630BD1EEAC8DBD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56"/>
              <w:szCs w:val="56"/>
            </w:rPr>
            <w:t>Heine</w:t>
          </w:r>
        </w:sdtContent>
      </w:sdt>
    </w:p>
    <w:p w14:paraId="18B62A2B" w14:textId="77777777" w:rsidR="0030016A" w:rsidRPr="00D94214" w:rsidRDefault="0030016A" w:rsidP="00DF31BF">
      <w:pPr>
        <w:rPr>
          <w:rFonts w:ascii="Calibri" w:hAnsi="Calibri" w:cs="Calibri"/>
          <w:b/>
          <w:bCs/>
          <w:sz w:val="56"/>
          <w:szCs w:val="56"/>
        </w:rPr>
      </w:pPr>
    </w:p>
    <w:sdt>
      <w:sdtPr>
        <w:rPr>
          <w:rFonts w:ascii="Calibri" w:hAnsi="Calibri" w:cs="Calibri"/>
          <w:b/>
          <w:bCs/>
          <w:sz w:val="56"/>
          <w:szCs w:val="56"/>
        </w:rPr>
        <w:alias w:val="Username"/>
        <w:tag w:val="Username"/>
        <w:id w:val="1949426928"/>
        <w:placeholder>
          <w:docPart w:val="2E68BD1DBB914DF198A44C36A761A0B6"/>
        </w:placeholder>
        <w:text/>
      </w:sdtPr>
      <w:sdtEndPr/>
      <w:sdtContent>
        <w:p w14:paraId="1F7C67C6" w14:textId="2E5B6261" w:rsidR="0030016A" w:rsidRPr="00D94214" w:rsidRDefault="00A77D9E" w:rsidP="00DF31BF">
          <w:pPr>
            <w:rPr>
              <w:rFonts w:ascii="Calibri" w:hAnsi="Calibri" w:cs="Calibri"/>
              <w:b/>
              <w:bCs/>
              <w:sz w:val="56"/>
              <w:szCs w:val="56"/>
            </w:rPr>
          </w:pPr>
          <w:r>
            <w:rPr>
              <w:rFonts w:ascii="Calibri" w:hAnsi="Calibri" w:cs="Calibri"/>
              <w:b/>
              <w:bCs/>
              <w:sz w:val="56"/>
              <w:szCs w:val="56"/>
            </w:rPr>
            <w:t>HHeine</w:t>
          </w:r>
        </w:p>
      </w:sdtContent>
    </w:sdt>
    <w:sectPr w:rsidR="0030016A" w:rsidRPr="00D94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9E"/>
    <w:rsid w:val="002445D3"/>
    <w:rsid w:val="00285859"/>
    <w:rsid w:val="0030016A"/>
    <w:rsid w:val="00335662"/>
    <w:rsid w:val="00443578"/>
    <w:rsid w:val="007B04F1"/>
    <w:rsid w:val="00917DB1"/>
    <w:rsid w:val="009C4D4A"/>
    <w:rsid w:val="00A77D9E"/>
    <w:rsid w:val="00AF5029"/>
    <w:rsid w:val="00B71C7D"/>
    <w:rsid w:val="00BF5A49"/>
    <w:rsid w:val="00D94214"/>
    <w:rsid w:val="00D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7326E"/>
  <w15:chartTrackingRefBased/>
  <w15:docId w15:val="{ECBFA21C-CC38-47F8-9F3B-7515BED2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68ECC24A4242CA913266C3178870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104364-8F06-4791-A67C-8B4F41E1612E}"/>
      </w:docPartPr>
      <w:docPartBody>
        <w:p w:rsidR="00E456BF" w:rsidRDefault="00E456BF">
          <w:pPr>
            <w:pStyle w:val="DC68ECC24A4242CA913266C317887026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5E131FB8FFD48DE83630BD1EEAC8DB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2B8D7A-5F68-4EF6-8B2A-DD30CAC8BB63}"/>
      </w:docPartPr>
      <w:docPartBody>
        <w:p w:rsidR="00E456BF" w:rsidRDefault="00E456BF">
          <w:pPr>
            <w:pStyle w:val="F5E131FB8FFD48DE83630BD1EEAC8DBD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E68BD1DBB914DF198A44C36A761A0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EDDD01-4804-4D41-82ED-E4F5880B6A76}"/>
      </w:docPartPr>
      <w:docPartBody>
        <w:p w:rsidR="00E456BF" w:rsidRDefault="00E456BF">
          <w:pPr>
            <w:pStyle w:val="2E68BD1DBB914DF198A44C36A761A0B6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BF"/>
    <w:rsid w:val="00335662"/>
    <w:rsid w:val="00E4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DC68ECC24A4242CA913266C317887026">
    <w:name w:val="DC68ECC24A4242CA913266C317887026"/>
  </w:style>
  <w:style w:type="paragraph" w:customStyle="1" w:styleId="F5E131FB8FFD48DE83630BD1EEAC8DBD">
    <w:name w:val="F5E131FB8FFD48DE83630BD1EEAC8DBD"/>
  </w:style>
  <w:style w:type="paragraph" w:customStyle="1" w:styleId="2E68BD1DBB914DF198A44C36A761A0B6">
    <w:name w:val="2E68BD1DBB914DF198A44C36A761A0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2026-02-09T15:16:00Z</dcterms:created>
  <dcterms:modified xsi:type="dcterms:W3CDTF">2026-02-09T15:16:00Z</dcterms:modified>
</cp:coreProperties>
</file>