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3CDC" w14:textId="77777777" w:rsidR="002445D3" w:rsidRDefault="002445D3" w:rsidP="00DF31BF">
      <w:pPr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BDD504" wp14:editId="63B39ED6">
            <wp:simplePos x="0" y="0"/>
            <wp:positionH relativeFrom="column">
              <wp:posOffset>4826000</wp:posOffset>
            </wp:positionH>
            <wp:positionV relativeFrom="paragraph">
              <wp:posOffset>0</wp:posOffset>
            </wp:positionV>
            <wp:extent cx="1717560" cy="1149480"/>
            <wp:effectExtent l="0" t="0" r="0" b="0"/>
            <wp:wrapSquare wrapText="bothSides"/>
            <wp:docPr id="1797034382" name="Bild1" descr="Ein Bild, das Grafiken, Schrift, Logo, Kreis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34382" name="Bild1" descr="Ein Bild, das Grafiken, Schrift, Logo, Kreis enthält.&#10;&#10;KI-generierte Inhalte können fehlerhaft sein.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7560" cy="114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1B13F" w14:textId="2EAF8F84" w:rsidR="0030016A" w:rsidRPr="006C42BB" w:rsidRDefault="000774AD" w:rsidP="00DF31BF">
      <w:pPr>
        <w:rPr>
          <w:rFonts w:ascii="Calibri" w:hAnsi="Calibri" w:cs="Calibri"/>
          <w:b/>
          <w:bCs/>
          <w:sz w:val="72"/>
          <w:szCs w:val="72"/>
        </w:rPr>
      </w:pPr>
      <w:sdt>
        <w:sdtPr>
          <w:rPr>
            <w:rFonts w:ascii="Calibri" w:hAnsi="Calibri" w:cs="Calibri"/>
            <w:b/>
            <w:bCs/>
            <w:sz w:val="72"/>
            <w:szCs w:val="72"/>
          </w:rPr>
          <w:alias w:val="Vorname"/>
          <w:tag w:val="Vorname"/>
          <w:id w:val="1370500808"/>
          <w:placeholder>
            <w:docPart w:val="337FD6CF417C448EB6B33BD62E527CCE"/>
          </w:placeholder>
          <w:text/>
        </w:sdtPr>
        <w:sdtEndPr/>
        <w:sdtContent>
          <w:r>
            <w:rPr>
              <w:rFonts w:ascii="Calibri" w:hAnsi="Calibri" w:cs="Calibri"/>
              <w:b/>
              <w:bCs/>
              <w:sz w:val="72"/>
              <w:szCs w:val="72"/>
            </w:rPr>
            <w:t>Annemarie</w:t>
          </w:r>
        </w:sdtContent>
      </w:sdt>
    </w:p>
    <w:p w14:paraId="162971E4" w14:textId="1EFF322F" w:rsidR="0030016A" w:rsidRPr="006C42BB" w:rsidRDefault="000774AD" w:rsidP="00DF31BF">
      <w:pPr>
        <w:rPr>
          <w:rFonts w:ascii="Calibri" w:hAnsi="Calibri" w:cs="Calibri"/>
          <w:b/>
          <w:bCs/>
          <w:sz w:val="72"/>
          <w:szCs w:val="72"/>
        </w:rPr>
      </w:pPr>
      <w:sdt>
        <w:sdtPr>
          <w:rPr>
            <w:rFonts w:ascii="Calibri" w:hAnsi="Calibri" w:cs="Calibri"/>
            <w:b/>
            <w:bCs/>
            <w:sz w:val="72"/>
            <w:szCs w:val="72"/>
          </w:rPr>
          <w:alias w:val="Nachname"/>
          <w:tag w:val="Nachname"/>
          <w:id w:val="-549849422"/>
          <w:placeholder>
            <w:docPart w:val="737284A6269F421194074E3F613A7465"/>
          </w:placeholder>
          <w:text/>
        </w:sdtPr>
        <w:sdtEndPr/>
        <w:sdtContent>
          <w:r>
            <w:rPr>
              <w:rFonts w:ascii="Calibri" w:hAnsi="Calibri" w:cs="Calibri"/>
              <w:b/>
              <w:bCs/>
              <w:sz w:val="72"/>
              <w:szCs w:val="72"/>
            </w:rPr>
            <w:t>Hummel</w:t>
          </w:r>
        </w:sdtContent>
      </w:sdt>
    </w:p>
    <w:p w14:paraId="4F02ED8D" w14:textId="77777777" w:rsidR="00E7242E" w:rsidRDefault="00E7242E" w:rsidP="00DF31BF">
      <w:pPr>
        <w:rPr>
          <w:rFonts w:ascii="Calibri" w:hAnsi="Calibri" w:cs="Calibri"/>
          <w:b/>
          <w:bCs/>
          <w:sz w:val="56"/>
          <w:szCs w:val="56"/>
        </w:rPr>
      </w:pPr>
    </w:p>
    <w:p w14:paraId="3E601D21" w14:textId="48A3D17F" w:rsidR="0030016A" w:rsidRDefault="00E7242E" w:rsidP="00DF31BF">
      <w:pPr>
        <w:rPr>
          <w:rFonts w:ascii="Calibri" w:hAnsi="Calibri" w:cs="Calibri"/>
          <w:b/>
          <w:bCs/>
          <w:sz w:val="56"/>
          <w:szCs w:val="56"/>
        </w:rPr>
      </w:pPr>
      <w:r>
        <w:rPr>
          <w:rFonts w:ascii="Calibri" w:hAnsi="Calibri" w:cs="Calibri"/>
          <w:b/>
          <w:bCs/>
          <w:sz w:val="56"/>
          <w:szCs w:val="56"/>
        </w:rPr>
        <w:t xml:space="preserve">Username:  </w:t>
      </w:r>
      <w:sdt>
        <w:sdtPr>
          <w:rPr>
            <w:rFonts w:ascii="Calibri" w:hAnsi="Calibri" w:cs="Calibri"/>
            <w:b/>
            <w:bCs/>
            <w:sz w:val="56"/>
            <w:szCs w:val="56"/>
          </w:rPr>
          <w:alias w:val="Username"/>
          <w:tag w:val="Username"/>
          <w:id w:val="1949426928"/>
          <w:placeholder>
            <w:docPart w:val="E9E48BA726334793861FF13C1737096E"/>
          </w:placeholder>
          <w:text/>
        </w:sdtPr>
        <w:sdtEndPr/>
        <w:sdtContent>
          <w:r w:rsidR="000774AD">
            <w:rPr>
              <w:rFonts w:ascii="Calibri" w:hAnsi="Calibri" w:cs="Calibri"/>
              <w:b/>
              <w:bCs/>
              <w:sz w:val="56"/>
              <w:szCs w:val="56"/>
            </w:rPr>
            <w:t>AHummel</w:t>
          </w:r>
        </w:sdtContent>
      </w:sdt>
    </w:p>
    <w:p w14:paraId="084A4BD7" w14:textId="77777777" w:rsidR="00E7242E" w:rsidRDefault="00E7242E" w:rsidP="00DF31BF">
      <w:pPr>
        <w:rPr>
          <w:rFonts w:ascii="Calibri" w:hAnsi="Calibri" w:cs="Calibri"/>
          <w:b/>
          <w:bCs/>
          <w:sz w:val="56"/>
          <w:szCs w:val="56"/>
        </w:rPr>
      </w:pPr>
    </w:p>
    <w:p w14:paraId="254C2A35" w14:textId="77777777" w:rsidR="00E7242E" w:rsidRPr="00D94214" w:rsidRDefault="00E7242E" w:rsidP="00DF31BF">
      <w:pPr>
        <w:rPr>
          <w:rFonts w:ascii="Calibri" w:hAnsi="Calibri" w:cs="Calibri"/>
          <w:b/>
          <w:bCs/>
          <w:sz w:val="56"/>
          <w:szCs w:val="56"/>
        </w:rPr>
      </w:pPr>
      <w:r>
        <w:rPr>
          <w:rFonts w:ascii="Calibri" w:hAnsi="Calibri" w:cs="Calibri"/>
          <w:b/>
          <w:bCs/>
          <w:sz w:val="56"/>
          <w:szCs w:val="56"/>
        </w:rPr>
        <w:t>Passwort:</w:t>
      </w:r>
    </w:p>
    <w:sectPr w:rsidR="00E7242E" w:rsidRPr="00D942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AD"/>
    <w:rsid w:val="000774AD"/>
    <w:rsid w:val="002445D3"/>
    <w:rsid w:val="00285859"/>
    <w:rsid w:val="0030016A"/>
    <w:rsid w:val="00443578"/>
    <w:rsid w:val="0049082E"/>
    <w:rsid w:val="006C42BB"/>
    <w:rsid w:val="007B04F1"/>
    <w:rsid w:val="007F3DD5"/>
    <w:rsid w:val="00917DB1"/>
    <w:rsid w:val="009C4D4A"/>
    <w:rsid w:val="00AF5029"/>
    <w:rsid w:val="00B71C7D"/>
    <w:rsid w:val="00BF5A49"/>
    <w:rsid w:val="00D94214"/>
    <w:rsid w:val="00DF31BF"/>
    <w:rsid w:val="00E7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0D080"/>
  <w15:chartTrackingRefBased/>
  <w15:docId w15:val="{A57C6297-9D75-456B-AF79-91F5D5D6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31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31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31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31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31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31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31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31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31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31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31BF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DF31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k\source\repos\Powershell.in.samples\Beumer\Us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7FD6CF417C448EB6B33BD62E527CC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889FBAB-BCAD-4024-9ECA-DBF7D462508C}"/>
      </w:docPartPr>
      <w:docPartBody>
        <w:p w:rsidR="0099634D" w:rsidRDefault="0099634D">
          <w:pPr>
            <w:pStyle w:val="337FD6CF417C448EB6B33BD62E527CCE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737284A6269F421194074E3F613A746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C5CFA86-7850-4DFA-A633-24E4682F40E0}"/>
      </w:docPartPr>
      <w:docPartBody>
        <w:p w:rsidR="0099634D" w:rsidRDefault="0099634D">
          <w:pPr>
            <w:pStyle w:val="737284A6269F421194074E3F613A7465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E9E48BA726334793861FF13C1737096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139A633-2AD2-4710-93CE-CDA8C6324A10}"/>
      </w:docPartPr>
      <w:docPartBody>
        <w:p w:rsidR="0099634D" w:rsidRDefault="0099634D">
          <w:pPr>
            <w:pStyle w:val="E9E48BA726334793861FF13C1737096E"/>
          </w:pPr>
          <w:r w:rsidRPr="00926227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4D"/>
    <w:rsid w:val="007F3DD5"/>
    <w:rsid w:val="0099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customStyle="1" w:styleId="337FD6CF417C448EB6B33BD62E527CCE">
    <w:name w:val="337FD6CF417C448EB6B33BD62E527CCE"/>
  </w:style>
  <w:style w:type="paragraph" w:customStyle="1" w:styleId="737284A6269F421194074E3F613A7465">
    <w:name w:val="737284A6269F421194074E3F613A7465"/>
  </w:style>
  <w:style w:type="paragraph" w:customStyle="1" w:styleId="E9E48BA726334793861FF13C1737096E">
    <w:name w:val="E9E48BA726334793861FF13C173709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User.dotx</Template>
  <TotalTime>0</TotalTime>
  <Pages>1</Pages>
  <Words>7</Words>
  <Characters>49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</dc:creator>
  <cp:keywords/>
  <dc:description/>
  <cp:lastModifiedBy>Falk Liebezeit</cp:lastModifiedBy>
  <cp:revision>1</cp:revision>
  <dcterms:created xsi:type="dcterms:W3CDTF">2026-02-09T15:18:00Z</dcterms:created>
  <dcterms:modified xsi:type="dcterms:W3CDTF">2026-02-09T15:18:00Z</dcterms:modified>
</cp:coreProperties>
</file>