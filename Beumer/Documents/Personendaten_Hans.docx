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47E3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CA6E8" w14:textId="1165C739" w:rsidR="0030016A" w:rsidRPr="006C42BB" w:rsidRDefault="00927571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Vorname"/>
          <w:tag w:val="Vorname"/>
          <w:id w:val="1370500808"/>
          <w:placeholder>
            <w:docPart w:val="A124E1111E2447DD847A01A4ACD22B3E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72"/>
              <w:szCs w:val="72"/>
            </w:rPr>
            <w:t>Hans</w:t>
          </w:r>
        </w:sdtContent>
      </w:sdt>
    </w:p>
    <w:p w14:paraId="28BBEB26" w14:textId="00D4A3C9" w:rsidR="0030016A" w:rsidRPr="006C42BB" w:rsidRDefault="00927571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Nachname"/>
          <w:tag w:val="Nachname"/>
          <w:id w:val="-549849422"/>
          <w:placeholder>
            <w:docPart w:val="2CF22839F27B4DF0B970975F42147EDF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72"/>
              <w:szCs w:val="72"/>
            </w:rPr>
            <w:t>Glück</w:t>
          </w:r>
        </w:sdtContent>
      </w:sdt>
    </w:p>
    <w:p w14:paraId="4C38D49D" w14:textId="77777777" w:rsidR="00E7242E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</w:p>
    <w:p w14:paraId="3B4173A3" w14:textId="22FDACCD" w:rsidR="0030016A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 xml:space="preserve">Username:  </w:t>
      </w:r>
      <w:sdt>
        <w:sdtPr>
          <w:rPr>
            <w:rFonts w:ascii="Calibri" w:hAnsi="Calibri" w:cs="Calibri"/>
            <w:b/>
            <w:bCs/>
            <w:sz w:val="56"/>
            <w:szCs w:val="56"/>
          </w:rPr>
          <w:alias w:val="Username"/>
          <w:tag w:val="Username"/>
          <w:id w:val="1949426928"/>
          <w:placeholder>
            <w:docPart w:val="3C7B9ABDAD2D44B6B4841B8D19326F3A"/>
          </w:placeholder>
          <w:text/>
        </w:sdtPr>
        <w:sdtEndPr/>
        <w:sdtContent>
          <w:r w:rsidR="00927571">
            <w:rPr>
              <w:rFonts w:ascii="Calibri" w:hAnsi="Calibri" w:cs="Calibri"/>
              <w:b/>
              <w:bCs/>
              <w:sz w:val="56"/>
              <w:szCs w:val="56"/>
            </w:rPr>
            <w:t>HGlück</w:t>
          </w:r>
        </w:sdtContent>
      </w:sdt>
    </w:p>
    <w:p w14:paraId="58FDFD92" w14:textId="77777777" w:rsidR="00E7242E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</w:p>
    <w:p w14:paraId="22F59D36" w14:textId="69F9C8BB" w:rsidR="00E7242E" w:rsidRPr="00D94214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>Passwort:</w:t>
      </w:r>
      <w:sdt>
        <w:sdtPr>
          <w:rPr>
            <w:rFonts w:ascii="Calibri" w:hAnsi="Calibri" w:cs="Calibri"/>
            <w:b/>
            <w:bCs/>
            <w:sz w:val="56"/>
            <w:szCs w:val="56"/>
          </w:rPr>
          <w:alias w:val="Passwort"/>
          <w:tag w:val="Passwort"/>
          <w:id w:val="1228345543"/>
          <w:placeholder>
            <w:docPart w:val="3C7B9ABDAD2D44B6B4841B8D19326F3A"/>
          </w:placeholder>
          <w:text/>
        </w:sdtPr>
        <w:sdtEndPr/>
        <w:sdtContent>
          <w:r w:rsidR="00927571">
            <w:rPr>
              <w:rFonts w:ascii="Calibri" w:hAnsi="Calibri" w:cs="Calibri"/>
              <w:b/>
              <w:bCs/>
              <w:sz w:val="56"/>
              <w:szCs w:val="56"/>
            </w:rPr>
            <w:t>1mX#wMLm*+</w:t>
          </w:r>
        </w:sdtContent>
      </w:sdt>
    </w:p>
    <w:sectPr w:rsidR="00E7242E" w:rsidRPr="00D942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71"/>
    <w:rsid w:val="001831A4"/>
    <w:rsid w:val="002445D3"/>
    <w:rsid w:val="00285859"/>
    <w:rsid w:val="0030016A"/>
    <w:rsid w:val="00443578"/>
    <w:rsid w:val="0049082E"/>
    <w:rsid w:val="006C42BB"/>
    <w:rsid w:val="007B04F1"/>
    <w:rsid w:val="00917DB1"/>
    <w:rsid w:val="00927571"/>
    <w:rsid w:val="009C4D4A"/>
    <w:rsid w:val="00A54736"/>
    <w:rsid w:val="00AF5029"/>
    <w:rsid w:val="00B71C7D"/>
    <w:rsid w:val="00BF5A49"/>
    <w:rsid w:val="00D87C80"/>
    <w:rsid w:val="00D94214"/>
    <w:rsid w:val="00DF31BF"/>
    <w:rsid w:val="00E7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C0A0"/>
  <w15:chartTrackingRefBased/>
  <w15:docId w15:val="{DA5370E5-CC16-4D65-BF99-7D04D7C8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24E1111E2447DD847A01A4ACD22B3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422A522-EF5F-48D7-9AB5-D29A42A5C023}"/>
      </w:docPartPr>
      <w:docPartBody>
        <w:p w:rsidR="007F3AFC" w:rsidRDefault="007F3AFC">
          <w:pPr>
            <w:pStyle w:val="A124E1111E2447DD847A01A4ACD22B3E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CF22839F27B4DF0B970975F42147ED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97CE343-31C0-4AC4-8FBB-DA73658EED87}"/>
      </w:docPartPr>
      <w:docPartBody>
        <w:p w:rsidR="007F3AFC" w:rsidRDefault="007F3AFC">
          <w:pPr>
            <w:pStyle w:val="2CF22839F27B4DF0B970975F42147EDF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3C7B9ABDAD2D44B6B4841B8D19326F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5271FC-D9C3-4608-AA99-E9A03B94FBE0}"/>
      </w:docPartPr>
      <w:docPartBody>
        <w:p w:rsidR="007F3AFC" w:rsidRDefault="007F3AFC">
          <w:pPr>
            <w:pStyle w:val="3C7B9ABDAD2D44B6B4841B8D19326F3A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FC"/>
    <w:rsid w:val="007F3AFC"/>
    <w:rsid w:val="00A5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A124E1111E2447DD847A01A4ACD22B3E">
    <w:name w:val="A124E1111E2447DD847A01A4ACD22B3E"/>
  </w:style>
  <w:style w:type="paragraph" w:customStyle="1" w:styleId="2CF22839F27B4DF0B970975F42147EDF">
    <w:name w:val="2CF22839F27B4DF0B970975F42147EDF"/>
  </w:style>
  <w:style w:type="paragraph" w:customStyle="1" w:styleId="3C7B9ABDAD2D44B6B4841B8D19326F3A">
    <w:name w:val="3C7B9ABDAD2D44B6B4841B8D19326F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8</Words>
  <Characters>53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2026-02-09T20:40:00Z</dcterms:created>
  <dcterms:modified xsi:type="dcterms:W3CDTF">2026-02-09T20:40:00Z</dcterms:modified>
</cp:coreProperties>
</file>