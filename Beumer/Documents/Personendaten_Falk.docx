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1E8A4" w14:textId="77777777" w:rsidR="002445D3" w:rsidRDefault="002445D3" w:rsidP="00DF31BF">
      <w:pPr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BDD504" wp14:editId="63B39ED6">
            <wp:simplePos x="0" y="0"/>
            <wp:positionH relativeFrom="column">
              <wp:posOffset>4826000</wp:posOffset>
            </wp:positionH>
            <wp:positionV relativeFrom="paragraph">
              <wp:posOffset>0</wp:posOffset>
            </wp:positionV>
            <wp:extent cx="1717560" cy="1149480"/>
            <wp:effectExtent l="0" t="0" r="0" b="0"/>
            <wp:wrapSquare wrapText="bothSides"/>
            <wp:docPr id="1797034382" name="Bild1" descr="Ein Bild, das Grafiken, Schrift, Logo, Kreis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4382" name="Bild1" descr="Ein Bild, das Grafiken, Schrift, Logo, Kreis enthält.&#10;&#10;KI-generierte Inhalte können fehlerhaft sein.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7560" cy="114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6AE86" w14:textId="58526454" w:rsidR="0030016A" w:rsidRPr="002E2E63" w:rsidRDefault="005D7D29" w:rsidP="00DF31BF">
      <w:pPr>
        <w:rPr>
          <w:rFonts w:ascii="Calibri" w:hAnsi="Calibri" w:cs="Calibri"/>
          <w:b/>
          <w:bCs/>
          <w:sz w:val="48"/>
          <w:szCs w:val="48"/>
        </w:rPr>
      </w:pPr>
      <w:sdt>
        <w:sdtPr>
          <w:rPr>
            <w:rFonts w:ascii="Calibri" w:hAnsi="Calibri" w:cs="Calibri"/>
            <w:b/>
            <w:bCs/>
            <w:sz w:val="48"/>
            <w:szCs w:val="48"/>
          </w:rPr>
          <w:alias w:val="Vorname"/>
          <w:tag w:val="Vorname"/>
          <w:id w:val="1370500808"/>
          <w:placeholder>
            <w:docPart w:val="47F63E008AF4436D988281D9FF3DC211"/>
          </w:placeholder>
          <w:text/>
        </w:sdtPr>
        <w:sdtEndPr/>
        <w:sdtContent>
          <w:r>
            <w:rPr>
              <w:rFonts w:ascii="Calibri" w:hAnsi="Calibri" w:cs="Calibri"/>
              <w:b/>
              <w:bCs/>
              <w:sz w:val="48"/>
              <w:szCs w:val="48"/>
            </w:rPr>
            <w:t>Falk</w:t>
          </w:r>
        </w:sdtContent>
      </w:sdt>
    </w:p>
    <w:p w14:paraId="3FF22771" w14:textId="5FA1071D" w:rsidR="0030016A" w:rsidRPr="002E2E63" w:rsidRDefault="005D7D29" w:rsidP="00DF31BF">
      <w:pPr>
        <w:rPr>
          <w:rFonts w:ascii="Calibri" w:hAnsi="Calibri" w:cs="Calibri"/>
          <w:b/>
          <w:bCs/>
          <w:sz w:val="48"/>
          <w:szCs w:val="48"/>
        </w:rPr>
      </w:pPr>
      <w:sdt>
        <w:sdtPr>
          <w:rPr>
            <w:rFonts w:ascii="Calibri" w:hAnsi="Calibri" w:cs="Calibri"/>
            <w:b/>
            <w:bCs/>
            <w:sz w:val="48"/>
            <w:szCs w:val="48"/>
          </w:rPr>
          <w:alias w:val="Nachname"/>
          <w:tag w:val="Nachname"/>
          <w:id w:val="-549849422"/>
          <w:placeholder>
            <w:docPart w:val="2E2A01CA07494EEE9A56370635F26B11"/>
          </w:placeholder>
          <w:text/>
        </w:sdtPr>
        <w:sdtEndPr/>
        <w:sdtContent>
          <w:r>
            <w:rPr>
              <w:rFonts w:ascii="Calibri" w:hAnsi="Calibri" w:cs="Calibri"/>
              <w:b/>
              <w:bCs/>
              <w:sz w:val="48"/>
              <w:szCs w:val="48"/>
            </w:rPr>
            <w:t>Liebezeit</w:t>
          </w:r>
        </w:sdtContent>
      </w:sdt>
    </w:p>
    <w:p w14:paraId="47DFEEF2" w14:textId="77777777" w:rsidR="0035001F" w:rsidRPr="002E2E63" w:rsidRDefault="0035001F" w:rsidP="00DF31BF">
      <w:pPr>
        <w:rPr>
          <w:rFonts w:ascii="Calibri" w:hAnsi="Calibri" w:cs="Calibri"/>
          <w:b/>
          <w:bCs/>
          <w:sz w:val="72"/>
          <w:szCs w:val="72"/>
        </w:rPr>
      </w:pPr>
    </w:p>
    <w:p w14:paraId="74DE8C08" w14:textId="77777777" w:rsidR="002E2E63" w:rsidRPr="002E2E63" w:rsidRDefault="00E7242E" w:rsidP="00DF31BF">
      <w:pPr>
        <w:rPr>
          <w:rFonts w:ascii="Calibri" w:hAnsi="Calibri" w:cs="Calibri"/>
          <w:b/>
          <w:bCs/>
          <w:sz w:val="72"/>
          <w:szCs w:val="72"/>
        </w:rPr>
      </w:pPr>
      <w:r w:rsidRPr="002E2E63">
        <w:rPr>
          <w:rFonts w:ascii="Calibri" w:hAnsi="Calibri" w:cs="Calibri"/>
          <w:b/>
          <w:bCs/>
          <w:sz w:val="72"/>
          <w:szCs w:val="72"/>
        </w:rPr>
        <w:t>Username:</w:t>
      </w:r>
    </w:p>
    <w:p w14:paraId="18AF121C" w14:textId="67950820" w:rsidR="0030016A" w:rsidRPr="002E2E63" w:rsidRDefault="005D7D29" w:rsidP="00DF31BF">
      <w:pPr>
        <w:rPr>
          <w:rFonts w:ascii="Calibri" w:hAnsi="Calibri" w:cs="Calibri"/>
          <w:b/>
          <w:bCs/>
          <w:sz w:val="72"/>
          <w:szCs w:val="72"/>
        </w:rPr>
      </w:pPr>
      <w:sdt>
        <w:sdtPr>
          <w:rPr>
            <w:rFonts w:ascii="Calibri" w:hAnsi="Calibri" w:cs="Calibri"/>
            <w:b/>
            <w:bCs/>
            <w:sz w:val="72"/>
            <w:szCs w:val="72"/>
          </w:rPr>
          <w:alias w:val="Username"/>
          <w:tag w:val="Username"/>
          <w:id w:val="1949426928"/>
          <w:placeholder>
            <w:docPart w:val="CE2D54795F55474BB2E491F641DC95BF"/>
          </w:placeholder>
          <w:text/>
        </w:sdtPr>
        <w:sdtEndPr/>
        <w:sdtContent>
          <w:r>
            <w:rPr>
              <w:rFonts w:ascii="Calibri" w:hAnsi="Calibri" w:cs="Calibri"/>
              <w:b/>
              <w:bCs/>
              <w:sz w:val="72"/>
              <w:szCs w:val="72"/>
            </w:rPr>
            <w:t>FLiebezeit</w:t>
          </w:r>
        </w:sdtContent>
      </w:sdt>
    </w:p>
    <w:p w14:paraId="0F5671C0" w14:textId="77777777" w:rsidR="00E7242E" w:rsidRPr="002E2E63" w:rsidRDefault="00E7242E" w:rsidP="00DF31BF">
      <w:pPr>
        <w:rPr>
          <w:rFonts w:ascii="Calibri" w:hAnsi="Calibri" w:cs="Calibri"/>
          <w:b/>
          <w:bCs/>
          <w:sz w:val="72"/>
          <w:szCs w:val="72"/>
        </w:rPr>
      </w:pPr>
    </w:p>
    <w:p w14:paraId="0256815C" w14:textId="77777777" w:rsidR="002E2E63" w:rsidRPr="002E2E63" w:rsidRDefault="00E7242E" w:rsidP="00DF31BF">
      <w:pPr>
        <w:rPr>
          <w:rFonts w:ascii="Calibri" w:hAnsi="Calibri" w:cs="Calibri"/>
          <w:b/>
          <w:bCs/>
          <w:sz w:val="72"/>
          <w:szCs w:val="72"/>
        </w:rPr>
      </w:pPr>
      <w:r w:rsidRPr="002E2E63">
        <w:rPr>
          <w:rFonts w:ascii="Calibri" w:hAnsi="Calibri" w:cs="Calibri"/>
          <w:b/>
          <w:bCs/>
          <w:sz w:val="72"/>
          <w:szCs w:val="72"/>
        </w:rPr>
        <w:t>Passwort:</w:t>
      </w:r>
    </w:p>
    <w:p w14:paraId="4BAD5926" w14:textId="0DFA5F56" w:rsidR="00E7242E" w:rsidRPr="002E2E63" w:rsidRDefault="005D7D29" w:rsidP="00DF31BF">
      <w:pPr>
        <w:rPr>
          <w:rFonts w:ascii="Calibri" w:hAnsi="Calibri" w:cs="Calibri"/>
          <w:b/>
          <w:bCs/>
          <w:sz w:val="72"/>
          <w:szCs w:val="72"/>
        </w:rPr>
      </w:pPr>
      <w:sdt>
        <w:sdtPr>
          <w:rPr>
            <w:rFonts w:ascii="Calibri" w:hAnsi="Calibri" w:cs="Calibri"/>
            <w:b/>
            <w:bCs/>
            <w:sz w:val="72"/>
            <w:szCs w:val="72"/>
          </w:rPr>
          <w:alias w:val="Passwort"/>
          <w:tag w:val="Passwort"/>
          <w:id w:val="1228345543"/>
          <w:placeholder>
            <w:docPart w:val="CE2D54795F55474BB2E491F641DC95BF"/>
          </w:placeholder>
          <w:text/>
        </w:sdtPr>
        <w:sdtEndPr/>
        <w:sdtContent>
          <w:r>
            <w:rPr>
              <w:rFonts w:ascii="Calibri" w:hAnsi="Calibri" w:cs="Calibri"/>
              <w:b/>
              <w:bCs/>
              <w:sz w:val="72"/>
              <w:szCs w:val="72"/>
            </w:rPr>
            <w:t>BN4x1=u$?7</w:t>
          </w:r>
        </w:sdtContent>
      </w:sdt>
    </w:p>
    <w:sectPr w:rsidR="00E7242E" w:rsidRPr="002E2E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29"/>
    <w:rsid w:val="001831A4"/>
    <w:rsid w:val="002445D3"/>
    <w:rsid w:val="00285859"/>
    <w:rsid w:val="002E2E63"/>
    <w:rsid w:val="0030016A"/>
    <w:rsid w:val="0035001F"/>
    <w:rsid w:val="00443578"/>
    <w:rsid w:val="0049082E"/>
    <w:rsid w:val="00545559"/>
    <w:rsid w:val="005D7D29"/>
    <w:rsid w:val="006C42BB"/>
    <w:rsid w:val="007B04F1"/>
    <w:rsid w:val="00917DB1"/>
    <w:rsid w:val="009C4D4A"/>
    <w:rsid w:val="00AF5029"/>
    <w:rsid w:val="00B71C7D"/>
    <w:rsid w:val="00BA68D4"/>
    <w:rsid w:val="00BF5A49"/>
    <w:rsid w:val="00D87C80"/>
    <w:rsid w:val="00D94214"/>
    <w:rsid w:val="00DF31BF"/>
    <w:rsid w:val="00E7242E"/>
    <w:rsid w:val="00EA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ED04A"/>
  <w15:chartTrackingRefBased/>
  <w15:docId w15:val="{DFAFAF11-DBC4-4D7A-9E13-D2CD9C47B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31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31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31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31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31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31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31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31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31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31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31BF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DF31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\source\repos\Powershell.in.samples\Beumer\Us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7F63E008AF4436D988281D9FF3DC21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FEDA3ED-26FE-42B5-8EBF-F96C320AB197}"/>
      </w:docPartPr>
      <w:docPartBody>
        <w:p w:rsidR="000372DA" w:rsidRDefault="000372DA">
          <w:pPr>
            <w:pStyle w:val="47F63E008AF4436D988281D9FF3DC211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2E2A01CA07494EEE9A56370635F26B1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6304699-9A08-41E3-BDBB-7185B4AEA831}"/>
      </w:docPartPr>
      <w:docPartBody>
        <w:p w:rsidR="000372DA" w:rsidRDefault="000372DA">
          <w:pPr>
            <w:pStyle w:val="2E2A01CA07494EEE9A56370635F26B11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CE2D54795F55474BB2E491F641DC95B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5FFB686-EFEC-43BE-A4A3-BD7C17EA4643}"/>
      </w:docPartPr>
      <w:docPartBody>
        <w:p w:rsidR="000372DA" w:rsidRDefault="000372DA">
          <w:pPr>
            <w:pStyle w:val="CE2D54795F55474BB2E491F641DC95BF"/>
          </w:pPr>
          <w:r w:rsidRPr="00926227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2DA"/>
    <w:rsid w:val="000372DA"/>
    <w:rsid w:val="0054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customStyle="1" w:styleId="47F63E008AF4436D988281D9FF3DC211">
    <w:name w:val="47F63E008AF4436D988281D9FF3DC211"/>
  </w:style>
  <w:style w:type="paragraph" w:customStyle="1" w:styleId="2E2A01CA07494EEE9A56370635F26B11">
    <w:name w:val="2E2A01CA07494EEE9A56370635F26B11"/>
  </w:style>
  <w:style w:type="paragraph" w:customStyle="1" w:styleId="CE2D54795F55474BB2E491F641DC95BF">
    <w:name w:val="CE2D54795F55474BB2E491F641DC95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User.dotx</Template>
  <TotalTime>0</TotalTime>
  <Pages>1</Pages>
  <Words>9</Words>
  <Characters>60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</dc:creator>
  <cp:keywords/>
  <dc:description/>
  <cp:lastModifiedBy>Falk Liebezeit</cp:lastModifiedBy>
  <cp:revision>1</cp:revision>
  <dcterms:created xsi:type="dcterms:W3CDTF">2026-02-09T20:45:00Z</dcterms:created>
  <dcterms:modified xsi:type="dcterms:W3CDTF">2026-02-09T20:45:00Z</dcterms:modified>
</cp:coreProperties>
</file>