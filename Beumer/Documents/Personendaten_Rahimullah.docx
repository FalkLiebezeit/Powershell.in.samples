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D05E0" w14:textId="77777777" w:rsidR="002445D3" w:rsidRDefault="002445D3" w:rsidP="00DF31BF">
      <w:pPr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DD504" wp14:editId="63B39ED6">
            <wp:simplePos x="0" y="0"/>
            <wp:positionH relativeFrom="column">
              <wp:posOffset>4826000</wp:posOffset>
            </wp:positionH>
            <wp:positionV relativeFrom="paragraph">
              <wp:posOffset>0</wp:posOffset>
            </wp:positionV>
            <wp:extent cx="1717560" cy="1149480"/>
            <wp:effectExtent l="0" t="0" r="0" b="0"/>
            <wp:wrapSquare wrapText="bothSides"/>
            <wp:docPr id="1797034382" name="Bild1" descr="Ein Bild, das Grafiken, Schrift, Logo, Kreis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4382" name="Bild1" descr="Ein Bild, das Grafiken, Schrift, Logo, Kreis enthält.&#10;&#10;KI-generierte Inhalte können fehlerhaft sein.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560" cy="11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71FBD" w14:textId="7D23C8E5" w:rsidR="0030016A" w:rsidRPr="002E2E63" w:rsidRDefault="00EF7441" w:rsidP="00DF31BF">
      <w:pPr>
        <w:rPr>
          <w:rFonts w:ascii="Calibri" w:hAnsi="Calibri" w:cs="Calibri"/>
          <w:b/>
          <w:bCs/>
          <w:sz w:val="48"/>
          <w:szCs w:val="48"/>
        </w:rPr>
      </w:pPr>
      <w:sdt>
        <w:sdtPr>
          <w:rPr>
            <w:rFonts w:ascii="Calibri" w:hAnsi="Calibri" w:cs="Calibri"/>
            <w:b/>
            <w:bCs/>
            <w:sz w:val="48"/>
            <w:szCs w:val="48"/>
          </w:rPr>
          <w:alias w:val="Vorname"/>
          <w:tag w:val="Vorname"/>
          <w:id w:val="1370500808"/>
          <w:placeholder>
            <w:docPart w:val="2DFB98FAA3214FF2A208B678D9FDF8F6"/>
          </w:placeholder>
          <w:text/>
        </w:sdtPr>
        <w:sdtEndPr/>
        <w:sdtContent>
          <w:r w:rsidR="00666D0C">
            <w:rPr>
              <w:rFonts w:ascii="Calibri" w:hAnsi="Calibri" w:cs="Calibri"/>
              <w:b/>
              <w:bCs/>
              <w:sz w:val="48"/>
              <w:szCs w:val="48"/>
            </w:rPr>
            <w:t>Rahimullah</w:t>
          </w:r>
        </w:sdtContent>
      </w:sdt>
    </w:p>
    <w:p w14:paraId="35E98CCC" w14:textId="7DE28B94" w:rsidR="0030016A" w:rsidRPr="002E2E63" w:rsidRDefault="00EF7441" w:rsidP="00DF31BF">
      <w:pPr>
        <w:rPr>
          <w:rFonts w:ascii="Calibri" w:hAnsi="Calibri" w:cs="Calibri"/>
          <w:b/>
          <w:bCs/>
          <w:sz w:val="48"/>
          <w:szCs w:val="48"/>
        </w:rPr>
      </w:pPr>
      <w:sdt>
        <w:sdtPr>
          <w:rPr>
            <w:rFonts w:ascii="Calibri" w:hAnsi="Calibri" w:cs="Calibri"/>
            <w:b/>
            <w:bCs/>
            <w:sz w:val="48"/>
            <w:szCs w:val="48"/>
          </w:rPr>
          <w:alias w:val="Nachname"/>
          <w:tag w:val="Nachname"/>
          <w:id w:val="-549849422"/>
          <w:placeholder>
            <w:docPart w:val="263281713B914409830BEA15CE2797EF"/>
          </w:placeholder>
          <w:text/>
        </w:sdtPr>
        <w:sdtEndPr/>
        <w:sdtContent>
          <w:r w:rsidR="00666D0C">
            <w:rPr>
              <w:rFonts w:ascii="Calibri" w:hAnsi="Calibri" w:cs="Calibri"/>
              <w:b/>
              <w:bCs/>
              <w:sz w:val="48"/>
              <w:szCs w:val="48"/>
            </w:rPr>
            <w:t>Momini</w:t>
          </w:r>
        </w:sdtContent>
      </w:sdt>
    </w:p>
    <w:p w14:paraId="5BCB40C1" w14:textId="77777777" w:rsidR="0035001F" w:rsidRPr="002E2E63" w:rsidRDefault="0035001F" w:rsidP="00DF31BF">
      <w:pPr>
        <w:rPr>
          <w:rFonts w:ascii="Calibri" w:hAnsi="Calibri" w:cs="Calibri"/>
          <w:b/>
          <w:bCs/>
          <w:sz w:val="72"/>
          <w:szCs w:val="72"/>
        </w:rPr>
      </w:pPr>
    </w:p>
    <w:p w14:paraId="1F80135E" w14:textId="77777777" w:rsidR="002E2E63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  <w:r w:rsidRPr="002E2E63">
        <w:rPr>
          <w:rFonts w:ascii="Calibri" w:hAnsi="Calibri" w:cs="Calibri"/>
          <w:b/>
          <w:bCs/>
          <w:sz w:val="72"/>
          <w:szCs w:val="72"/>
        </w:rPr>
        <w:t>Username:</w:t>
      </w:r>
    </w:p>
    <w:p w14:paraId="0F73BC2B" w14:textId="5E433169" w:rsidR="0030016A" w:rsidRPr="002E2E63" w:rsidRDefault="00EF7441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Username"/>
          <w:tag w:val="Username"/>
          <w:id w:val="1949426928"/>
          <w:placeholder>
            <w:docPart w:val="9C3B51774E16404095648890AE3610B8"/>
          </w:placeholder>
          <w:text/>
        </w:sdtPr>
        <w:sdtEndPr/>
        <w:sdtContent>
          <w:r w:rsidR="00666D0C">
            <w:rPr>
              <w:rFonts w:ascii="Calibri" w:hAnsi="Calibri" w:cs="Calibri"/>
              <w:b/>
              <w:bCs/>
              <w:sz w:val="72"/>
              <w:szCs w:val="72"/>
            </w:rPr>
            <w:t>RMomini</w:t>
          </w:r>
        </w:sdtContent>
      </w:sdt>
    </w:p>
    <w:p w14:paraId="660667E1" w14:textId="77777777" w:rsidR="00E7242E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</w:p>
    <w:p w14:paraId="1ECC0DAA" w14:textId="77777777" w:rsidR="002E2E63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  <w:r w:rsidRPr="002E2E63">
        <w:rPr>
          <w:rFonts w:ascii="Calibri" w:hAnsi="Calibri" w:cs="Calibri"/>
          <w:b/>
          <w:bCs/>
          <w:sz w:val="72"/>
          <w:szCs w:val="72"/>
        </w:rPr>
        <w:t>Passwort:</w:t>
      </w:r>
    </w:p>
    <w:p w14:paraId="1534EDF4" w14:textId="21C1270F" w:rsidR="00E7242E" w:rsidRPr="002E2E63" w:rsidRDefault="00EF7441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Passwort"/>
          <w:tag w:val="Passwort"/>
          <w:id w:val="1228345543"/>
          <w:placeholder>
            <w:docPart w:val="9C3B51774E16404095648890AE3610B8"/>
          </w:placeholder>
          <w:text/>
        </w:sdtPr>
        <w:sdtEndPr/>
        <w:sdtContent>
          <w:r w:rsidR="00666D0C">
            <w:rPr>
              <w:rFonts w:ascii="Calibri" w:hAnsi="Calibri" w:cs="Calibri"/>
              <w:b/>
              <w:bCs/>
              <w:sz w:val="72"/>
              <w:szCs w:val="72"/>
            </w:rPr>
            <w:t>&amp;#w18WwAP-</w:t>
          </w:r>
        </w:sdtContent>
      </w:sdt>
    </w:p>
    <w:sectPr w:rsidR="00E7242E" w:rsidRPr="002E2E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63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0C"/>
    <w:rsid w:val="001831A4"/>
    <w:rsid w:val="002445D3"/>
    <w:rsid w:val="00285859"/>
    <w:rsid w:val="002E2E63"/>
    <w:rsid w:val="0030016A"/>
    <w:rsid w:val="0035001F"/>
    <w:rsid w:val="00443578"/>
    <w:rsid w:val="0049082E"/>
    <w:rsid w:val="00666D0C"/>
    <w:rsid w:val="006C42BB"/>
    <w:rsid w:val="007B04F1"/>
    <w:rsid w:val="00917DB1"/>
    <w:rsid w:val="009C4D4A"/>
    <w:rsid w:val="00A4455B"/>
    <w:rsid w:val="00AF5029"/>
    <w:rsid w:val="00B71C7D"/>
    <w:rsid w:val="00BA68D4"/>
    <w:rsid w:val="00BF5A49"/>
    <w:rsid w:val="00D87C80"/>
    <w:rsid w:val="00D94214"/>
    <w:rsid w:val="00DF31BF"/>
    <w:rsid w:val="00E7242E"/>
    <w:rsid w:val="00EA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D10B0"/>
  <w15:chartTrackingRefBased/>
  <w15:docId w15:val="{AE075A70-4CB4-41BF-AA65-8686C6B8A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FB98FAA3214FF2A208B678D9FDF8F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F11D5F6-662F-4956-80FB-E05F650E845D}"/>
      </w:docPartPr>
      <w:docPartBody>
        <w:p w:rsidR="0001090F" w:rsidRDefault="0001090F">
          <w:pPr>
            <w:pStyle w:val="2DFB98FAA3214FF2A208B678D9FDF8F6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63281713B914409830BEA15CE2797E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23F1B99-6D8B-49B8-87C7-801E1F463945}"/>
      </w:docPartPr>
      <w:docPartBody>
        <w:p w:rsidR="0001090F" w:rsidRDefault="0001090F">
          <w:pPr>
            <w:pStyle w:val="263281713B914409830BEA15CE2797EF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C3B51774E16404095648890AE3610B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82A25A5-BCB5-4FC6-9423-8ED2FE8A048F}"/>
      </w:docPartPr>
      <w:docPartBody>
        <w:p w:rsidR="0001090F" w:rsidRDefault="0001090F">
          <w:pPr>
            <w:pStyle w:val="9C3B51774E16404095648890AE3610B8"/>
          </w:pPr>
          <w:r w:rsidRPr="0092622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0F"/>
    <w:rsid w:val="0001090F"/>
    <w:rsid w:val="00A4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2DFB98FAA3214FF2A208B678D9FDF8F6">
    <w:name w:val="2DFB98FAA3214FF2A208B678D9FDF8F6"/>
  </w:style>
  <w:style w:type="paragraph" w:customStyle="1" w:styleId="263281713B914409830BEA15CE2797EF">
    <w:name w:val="263281713B914409830BEA15CE2797EF"/>
  </w:style>
  <w:style w:type="paragraph" w:customStyle="1" w:styleId="9C3B51774E16404095648890AE3610B8">
    <w:name w:val="9C3B51774E16404095648890AE3610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9</Words>
  <Characters>60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2026-02-20T06:41:00Z</dcterms:created>
  <dcterms:modified xsi:type="dcterms:W3CDTF">2026-02-20T06:41:00Z</dcterms:modified>
</cp:coreProperties>
</file>