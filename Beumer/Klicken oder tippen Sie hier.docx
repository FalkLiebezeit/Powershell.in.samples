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32894" w14:textId="77777777" w:rsidR="0030016A" w:rsidRPr="0030016A" w:rsidRDefault="00000000" w:rsidP="00CD56F6">
      <w:pPr>
        <w:pStyle w:val="Titel"/>
      </w:pPr>
      <w:sdt>
        <w:sdtPr>
          <w:alias w:val="Vorname"/>
          <w:tag w:val="Vorname"/>
          <w:id w:val="1370500808"/>
          <w:placeholder>
            <w:docPart w:val="00332A7240F74D00A332478D1A84DB81"/>
          </w:placeholder>
          <w:showingPlcHdr/>
          <w:text/>
        </w:sdtPr>
        <w:sdtContent>
          <w:r w:rsidR="00DF31BF" w:rsidRPr="0030016A">
            <w:rPr>
              <w:rStyle w:val="Platzhaltertext"/>
              <w:b/>
              <w:bCs/>
              <w:sz w:val="52"/>
              <w:szCs w:val="52"/>
            </w:rPr>
            <w:t>Klicken oder tippen Sie hier, um Text einzugeben.</w:t>
          </w:r>
        </w:sdtContent>
      </w:sdt>
    </w:p>
    <w:p w14:paraId="333874DB" w14:textId="77777777" w:rsidR="00917DB1" w:rsidRDefault="00000000" w:rsidP="00CD56F6">
      <w:pPr>
        <w:pStyle w:val="Titel"/>
      </w:pPr>
      <w:sdt>
        <w:sdtPr>
          <w:alias w:val="Nachname"/>
          <w:tag w:val="Nachname"/>
          <w:id w:val="-549849422"/>
          <w:placeholder>
            <w:docPart w:val="9EC297DE77BD432581A87C1077C67D3C"/>
          </w:placeholder>
          <w:showingPlcHdr/>
          <w:text/>
        </w:sdtPr>
        <w:sdtContent>
          <w:r w:rsidR="00DF31BF" w:rsidRPr="0030016A">
            <w:rPr>
              <w:rStyle w:val="Platzhaltertext"/>
              <w:b/>
              <w:bCs/>
              <w:sz w:val="52"/>
              <w:szCs w:val="52"/>
            </w:rPr>
            <w:t>Klicken oder tippen Sie hier, um Text einzugeben.</w:t>
          </w:r>
        </w:sdtContent>
      </w:sdt>
    </w:p>
    <w:p w14:paraId="17E7CD27" w14:textId="77777777" w:rsidR="0030016A" w:rsidRDefault="0030016A" w:rsidP="00CD56F6">
      <w:pPr>
        <w:pStyle w:val="Titel"/>
      </w:pPr>
    </w:p>
    <w:sdt>
      <w:sdtPr>
        <w:alias w:val="Username"/>
        <w:tag w:val="Username"/>
        <w:id w:val="1949426928"/>
        <w:placeholder>
          <w:docPart w:val="47D29B8883614339B176C317FD60D122"/>
        </w:placeholder>
        <w:showingPlcHdr/>
        <w:text/>
      </w:sdtPr>
      <w:sdtContent>
        <w:p w14:paraId="32B6119C" w14:textId="77777777" w:rsidR="0030016A" w:rsidRDefault="0030016A" w:rsidP="00CD56F6">
          <w:pPr>
            <w:pStyle w:val="Titel"/>
          </w:pPr>
          <w:r w:rsidRPr="0030016A">
            <w:rPr>
              <w:rStyle w:val="Platzhaltertext"/>
              <w:b/>
              <w:bCs/>
              <w:sz w:val="52"/>
              <w:szCs w:val="52"/>
            </w:rPr>
            <w:t>Klicken oder tippen Sie hier, um Text einzugeben.</w:t>
          </w:r>
        </w:p>
      </w:sdtContent>
    </w:sdt>
    <w:sectPr w:rsidR="003001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6F6"/>
    <w:rsid w:val="00285859"/>
    <w:rsid w:val="0030016A"/>
    <w:rsid w:val="00443578"/>
    <w:rsid w:val="00453D38"/>
    <w:rsid w:val="007B04F1"/>
    <w:rsid w:val="00917DB1"/>
    <w:rsid w:val="00B71C7D"/>
    <w:rsid w:val="00BF5A49"/>
    <w:rsid w:val="00CD56F6"/>
    <w:rsid w:val="00D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E073E"/>
  <w15:chartTrackingRefBased/>
  <w15:docId w15:val="{ACB46AA3-DD45-449A-BCF5-17161B2EF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3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3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3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3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3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31B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31B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31B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31B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31B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31B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3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F3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F3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31B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31B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31B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3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31B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31BF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DF31B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alk\source\repos\Powershell.in.samples\Beumer\Us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332A7240F74D00A332478D1A84DB81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9231517-9326-408E-BDBB-F7F0E77BE37D}"/>
      </w:docPartPr>
      <w:docPartBody>
        <w:p w:rsidR="00000000" w:rsidRDefault="00000000">
          <w:pPr>
            <w:pStyle w:val="00332A7240F74D00A332478D1A84DB81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9EC297DE77BD432581A87C1077C67D3C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808E89D-6509-4E24-B4A7-ADC97B447EED}"/>
      </w:docPartPr>
      <w:docPartBody>
        <w:p w:rsidR="00000000" w:rsidRDefault="00000000">
          <w:pPr>
            <w:pStyle w:val="9EC297DE77BD432581A87C1077C67D3C"/>
          </w:pPr>
          <w:r w:rsidRPr="000C6378">
            <w:rPr>
              <w:rStyle w:val="Platzhaltertext"/>
            </w:rPr>
            <w:t>Klicken oder tippen Sie hier, um Text einzugeben.</w:t>
          </w:r>
        </w:p>
      </w:docPartBody>
    </w:docPart>
    <w:docPart>
      <w:docPartPr>
        <w:name w:val="47D29B8883614339B176C317FD60D12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AB71E818-9E03-4E76-B616-F95A99335687}"/>
      </w:docPartPr>
      <w:docPartBody>
        <w:p w:rsidR="00000000" w:rsidRDefault="00000000">
          <w:pPr>
            <w:pStyle w:val="47D29B8883614339B176C317FD60D122"/>
          </w:pPr>
          <w:r w:rsidRPr="00926227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981"/>
    <w:rsid w:val="00262981"/>
    <w:rsid w:val="00453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customStyle="1" w:styleId="00332A7240F74D00A332478D1A84DB81">
    <w:name w:val="00332A7240F74D00A332478D1A84DB81"/>
  </w:style>
  <w:style w:type="paragraph" w:customStyle="1" w:styleId="9EC297DE77BD432581A87C1077C67D3C">
    <w:name w:val="9EC297DE77BD432581A87C1077C67D3C"/>
  </w:style>
  <w:style w:type="paragraph" w:customStyle="1" w:styleId="47D29B8883614339B176C317FD60D122">
    <w:name w:val="47D29B8883614339B176C317FD60D12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User.dotx</Template>
  <TotalTime>0</TotalTime>
  <Pages>1</Pages>
  <Words>21</Words>
  <Characters>136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Falk</dc:creator>
  <cp:keywords/>
  <dc:description/>
  <cp:lastModifiedBy>Falk Liebezeit</cp:lastModifiedBy>
  <cp:revision>1</cp:revision>
  <dcterms:created xsi:type="dcterms:W3CDTF">2026-02-07T13:16:00Z</dcterms:created>
  <dcterms:modified xsi:type="dcterms:W3CDTF">2026-02-07T13:17:00Z</dcterms:modified>
</cp:coreProperties>
</file>