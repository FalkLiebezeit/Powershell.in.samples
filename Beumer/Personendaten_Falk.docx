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4F3A" w14:textId="437BD861" w:rsidR="00DF31BF" w:rsidRDefault="00DF31BF" w:rsidP="00DF31BF">
      <w:r>
        <w:t xml:space="preserve">Vorname: </w:t>
      </w:r>
      <w:sdt>
        <w:sdtPr>
          <w:alias w:val="Vorname"/>
          <w:tag w:val="Vorname"/>
          <w:id w:val="1370500808"/>
          <w:placeholder>
            <w:docPart w:val="BB0733C0F6FB4CA3A76486FEC3037BEA"/>
          </w:placeholder>
          <w:text/>
        </w:sdtPr>
        <w:sdtEndPr/>
        <w:sdtContent>
          <w:r w:rsidR="00F20D90">
            <w:t>Falk</w:t>
          </w:r>
        </w:sdtContent>
      </w:sdt>
    </w:p>
    <w:p w14:paraId="1BA4264F" w14:textId="3BD1EF0D" w:rsidR="00917DB1" w:rsidRDefault="00DF31BF" w:rsidP="00DF31BF">
      <w:r>
        <w:t>Nachname:</w:t>
      </w:r>
      <w:sdt>
        <w:sdtPr>
          <w:alias w:val="Nachname"/>
          <w:tag w:val="Nachname"/>
          <w:id w:val="-549849422"/>
          <w:placeholder>
            <w:docPart w:val="5B564FCFDC984926AADE6A081489B585"/>
          </w:placeholder>
          <w:text/>
        </w:sdtPr>
        <w:sdtEndPr/>
        <w:sdtContent>
          <w:r w:rsidR="00F20D90">
            <w:t>Mustermann</w:t>
          </w:r>
        </w:sdtContent>
      </w:sdt>
    </w:p>
    <w:sectPr w:rsidR="00917D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90"/>
    <w:rsid w:val="00285859"/>
    <w:rsid w:val="007B04F1"/>
    <w:rsid w:val="00917DB1"/>
    <w:rsid w:val="00981D99"/>
    <w:rsid w:val="00B71C7D"/>
    <w:rsid w:val="00BF5A49"/>
    <w:rsid w:val="00DF31BF"/>
    <w:rsid w:val="00F2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A97B0"/>
  <w15:chartTrackingRefBased/>
  <w15:docId w15:val="{8C1DD7E0-89BA-4A47-B643-5A49F31E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0733C0F6FB4CA3A76486FEC3037BE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D8D5BE6-1353-4BDA-8F85-29C1DF558B77}"/>
      </w:docPartPr>
      <w:docPartBody>
        <w:p w:rsidR="000A61E4" w:rsidRDefault="000A61E4">
          <w:pPr>
            <w:pStyle w:val="BB0733C0F6FB4CA3A76486FEC3037BEA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B564FCFDC984926AADE6A081489B58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2A07AFC-96DF-4336-AE7E-7F4C131214AA}"/>
      </w:docPartPr>
      <w:docPartBody>
        <w:p w:rsidR="000A61E4" w:rsidRDefault="000A61E4">
          <w:pPr>
            <w:pStyle w:val="5B564FCFDC984926AADE6A081489B585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E4"/>
    <w:rsid w:val="000A61E4"/>
    <w:rsid w:val="0098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BB0733C0F6FB4CA3A76486FEC3037BEA">
    <w:name w:val="BB0733C0F6FB4CA3A76486FEC3037BEA"/>
  </w:style>
  <w:style w:type="paragraph" w:customStyle="1" w:styleId="5B564FCFDC984926AADE6A081489B585">
    <w:name w:val="5B564FCFDC984926AADE6A081489B5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2026-02-07T12:27:00Z</dcterms:created>
  <dcterms:modified xsi:type="dcterms:W3CDTF">2026-02-07T12:27:00Z</dcterms:modified>
</cp:coreProperties>
</file>